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9ED794D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4E5FDE2" w14:textId="5825F9E9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41CC891" wp14:editId="7F2DF690">
                      <wp:extent cx="2095500" cy="2438400"/>
                      <wp:effectExtent l="19050" t="19050" r="38100" b="3810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0" cy="24384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F121F57" id="Oval 2" o:spid="_x0000_s1026" alt="Title: Professional Headshot of Man" style="width:165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6499B6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0DB58CC" w14:textId="60E4542E" w:rsidR="001B2ABD" w:rsidRDefault="00CE70B0" w:rsidP="001B2ABD">
            <w:pPr>
              <w:pStyle w:val="Title"/>
            </w:pPr>
            <w:r>
              <w:t>DENNIS KIEU</w:t>
            </w:r>
          </w:p>
          <w:p w14:paraId="19EA3B31" w14:textId="6E534549" w:rsidR="001B2ABD" w:rsidRDefault="00AD4F78" w:rsidP="001B2ABD">
            <w:pPr>
              <w:pStyle w:val="Subtitle"/>
            </w:pPr>
            <w:r>
              <w:t>Computer Scientist – Entry Level</w:t>
            </w:r>
            <w:bookmarkStart w:id="0" w:name="_GoBack"/>
            <w:bookmarkEnd w:id="0"/>
          </w:p>
        </w:tc>
      </w:tr>
      <w:tr w:rsidR="001B2ABD" w14:paraId="5B4E8BD2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036306C87B79476A922709441DB5B2EF"/>
              </w:placeholder>
              <w:temporary/>
              <w:showingPlcHdr/>
              <w15:appearance w15:val="hidden"/>
            </w:sdtPr>
            <w:sdtEndPr/>
            <w:sdtContent>
              <w:p w14:paraId="36536926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A831E12" w14:textId="58E1B129" w:rsidR="0013211C" w:rsidRDefault="0013211C" w:rsidP="00036450">
            <w:r w:rsidRPr="0013211C">
              <w:t>Be responsible for the coding, design and layout of a website according to a company's specifications.</w:t>
            </w:r>
          </w:p>
          <w:p w14:paraId="65564DAE" w14:textId="77777777" w:rsidR="0013211C" w:rsidRDefault="0013211C" w:rsidP="00036450"/>
          <w:p w14:paraId="4BF08993" w14:textId="3AEEF99B" w:rsidR="00284CD0" w:rsidRDefault="00284CD0" w:rsidP="00036450">
            <w:r w:rsidRPr="00284CD0">
              <w:t xml:space="preserve">To contribute to </w:t>
            </w:r>
            <w:r w:rsidR="0013211C">
              <w:t>the technology field in term of</w:t>
            </w:r>
            <w:r w:rsidRPr="00284CD0">
              <w:t xml:space="preserve"> computer </w:t>
            </w:r>
            <w:r>
              <w:t>science</w:t>
            </w:r>
            <w:r w:rsidRPr="00284CD0">
              <w:t>.</w:t>
            </w:r>
          </w:p>
          <w:p w14:paraId="7CEA90A3" w14:textId="77777777" w:rsidR="0013211C" w:rsidRDefault="0013211C" w:rsidP="00036450"/>
          <w:p w14:paraId="2A12E6F4" w14:textId="65DABBF8" w:rsidR="00036450" w:rsidRDefault="00284CD0" w:rsidP="00036450">
            <w:r w:rsidRPr="00284CD0">
              <w:t>Be able to compile the coding languages and serve their right purpose.</w:t>
            </w:r>
          </w:p>
          <w:sdt>
            <w:sdtPr>
              <w:id w:val="-1954003311"/>
              <w:placeholder>
                <w:docPart w:val="0622159E96E1491FBF90C001D88208BE"/>
              </w:placeholder>
              <w:temporary/>
              <w:showingPlcHdr/>
              <w15:appearance w15:val="hidden"/>
            </w:sdtPr>
            <w:sdtEndPr/>
            <w:sdtContent>
              <w:p w14:paraId="3232E72C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DA4AA77CEF4489CB66CC14AB4ECCE76"/>
              </w:placeholder>
              <w:temporary/>
              <w:showingPlcHdr/>
              <w15:appearance w15:val="hidden"/>
            </w:sdtPr>
            <w:sdtEndPr/>
            <w:sdtContent>
              <w:p w14:paraId="65DB563A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2A87E7B5" w14:textId="16542FB5" w:rsidR="004D3011" w:rsidRDefault="00983467" w:rsidP="004D3011">
            <w:r>
              <w:t>714-312-9628</w:t>
            </w:r>
          </w:p>
          <w:p w14:paraId="3AD0CF2A" w14:textId="77777777" w:rsidR="004D3011" w:rsidRPr="004D3011" w:rsidRDefault="004D3011" w:rsidP="004D3011"/>
          <w:sdt>
            <w:sdtPr>
              <w:id w:val="67859272"/>
              <w:placeholder>
                <w:docPart w:val="BDB887C470EA4EEAA0B5F8E3087E0FCF"/>
              </w:placeholder>
              <w:temporary/>
              <w:showingPlcHdr/>
              <w15:appearance w15:val="hidden"/>
            </w:sdtPr>
            <w:sdtEndPr/>
            <w:sdtContent>
              <w:p w14:paraId="77A851E0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0F59F37E" w14:textId="6E5FEF6B" w:rsidR="004D3011" w:rsidRDefault="00927C50" w:rsidP="004D3011">
            <w:hyperlink r:id="rId11" w:history="1">
              <w:r w:rsidR="00E17F54">
                <w:rPr>
                  <w:rStyle w:val="Hyperlink"/>
                </w:rPr>
                <w:t>https://portfolium.com/DaiKieu</w:t>
              </w:r>
            </w:hyperlink>
          </w:p>
          <w:p w14:paraId="08DED8A8" w14:textId="77777777" w:rsidR="004D3011" w:rsidRDefault="004D3011" w:rsidP="004D3011"/>
          <w:sdt>
            <w:sdtPr>
              <w:id w:val="-240260293"/>
              <w:placeholder>
                <w:docPart w:val="07BAFF19DCB541BD96E6A9DBCED569D9"/>
              </w:placeholder>
              <w:temporary/>
              <w:showingPlcHdr/>
              <w15:appearance w15:val="hidden"/>
            </w:sdtPr>
            <w:sdtEndPr/>
            <w:sdtContent>
              <w:p w14:paraId="682A5B2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3BF6E05F" w14:textId="5F9808F1" w:rsidR="00036450" w:rsidRPr="00E4381A" w:rsidRDefault="00927C50" w:rsidP="004D3011">
            <w:pPr>
              <w:rPr>
                <w:rStyle w:val="Hyperlink"/>
              </w:rPr>
            </w:pPr>
            <w:hyperlink r:id="rId12" w:history="1">
              <w:r w:rsidR="00E17F54" w:rsidRPr="007547DA">
                <w:rPr>
                  <w:rStyle w:val="Hyperlink"/>
                </w:rPr>
                <w:t>kieucongdai@yahoo.com</w:t>
              </w:r>
            </w:hyperlink>
          </w:p>
          <w:sdt>
            <w:sdtPr>
              <w:id w:val="-1444214663"/>
              <w:placeholder>
                <w:docPart w:val="370F2CA2A94B4D13BCDD80DB00F041F4"/>
              </w:placeholder>
              <w:temporary/>
              <w:showingPlcHdr/>
              <w15:appearance w15:val="hidden"/>
            </w:sdtPr>
            <w:sdtEndPr/>
            <w:sdtContent>
              <w:p w14:paraId="090A7F1F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2BB7D3C" w14:textId="4C797914" w:rsidR="004D3011" w:rsidRDefault="00E17F54" w:rsidP="004D3011">
            <w:r>
              <w:t>Badminton</w:t>
            </w:r>
          </w:p>
          <w:p w14:paraId="1DC050BF" w14:textId="65A19A54" w:rsidR="004D3011" w:rsidRDefault="00E17F54" w:rsidP="004D3011">
            <w:r>
              <w:t>Video Games</w:t>
            </w:r>
          </w:p>
          <w:p w14:paraId="75E6833A" w14:textId="0C4207C5" w:rsidR="004D3011" w:rsidRDefault="00E17F54" w:rsidP="004D3011">
            <w:r>
              <w:t>Hang Out</w:t>
            </w:r>
          </w:p>
          <w:p w14:paraId="27455217" w14:textId="65D74398" w:rsidR="004D3011" w:rsidRPr="004D3011" w:rsidRDefault="00E17F54" w:rsidP="004D3011">
            <w:r>
              <w:t>Travelling</w:t>
            </w:r>
          </w:p>
        </w:tc>
        <w:tc>
          <w:tcPr>
            <w:tcW w:w="720" w:type="dxa"/>
          </w:tcPr>
          <w:p w14:paraId="296B065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C5AF1D669AD429E8905914A1E0BCA6A"/>
              </w:placeholder>
              <w:temporary/>
              <w:showingPlcHdr/>
              <w15:appearance w15:val="hidden"/>
            </w:sdtPr>
            <w:sdtEndPr/>
            <w:sdtContent>
              <w:p w14:paraId="09DDE942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69F4F97" w14:textId="2D77E47C" w:rsidR="00036450" w:rsidRPr="00B359E4" w:rsidRDefault="00CE70B0" w:rsidP="00E8088A">
            <w:pPr>
              <w:pStyle w:val="Heading4"/>
            </w:pPr>
            <w:r>
              <w:t>Cal State University, Fullerton</w:t>
            </w:r>
            <w:r w:rsidR="00E8088A">
              <w:t xml:space="preserve"> (</w:t>
            </w:r>
            <w:r>
              <w:t>August 2016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 w:rsidR="00E8088A">
              <w:t>December 2019)</w:t>
            </w:r>
          </w:p>
          <w:p w14:paraId="18BD314B" w14:textId="0E70EF69" w:rsidR="004D3011" w:rsidRDefault="00E8088A" w:rsidP="00036450">
            <w:r>
              <w:t>Database Structure and Algorithms</w:t>
            </w:r>
          </w:p>
          <w:p w14:paraId="1D9D5953" w14:textId="6C79DD21" w:rsidR="00E8088A" w:rsidRDefault="00E8088A" w:rsidP="00036450">
            <w:r>
              <w:t>SQL Server</w:t>
            </w:r>
          </w:p>
          <w:p w14:paraId="1A252BE8" w14:textId="568CDC82" w:rsidR="00E8088A" w:rsidRDefault="00E8088A" w:rsidP="00036450">
            <w:r>
              <w:t>Introduction to Security</w:t>
            </w:r>
          </w:p>
          <w:p w14:paraId="2D18D121" w14:textId="77777777" w:rsidR="00036450" w:rsidRDefault="00036450" w:rsidP="00036450"/>
          <w:p w14:paraId="3D9739CF" w14:textId="454B09A1" w:rsidR="00036450" w:rsidRPr="00B359E4" w:rsidRDefault="00E8088A" w:rsidP="00E8088A">
            <w:pPr>
              <w:pStyle w:val="Heading4"/>
            </w:pPr>
            <w:r>
              <w:t>Golden West College (August 2013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May 2016)</w:t>
            </w:r>
          </w:p>
          <w:p w14:paraId="6D919CBA" w14:textId="2EF84A9B" w:rsidR="00036450" w:rsidRDefault="00E8088A" w:rsidP="00036450">
            <w:r>
              <w:t>Mathematical Structure I, II, and III</w:t>
            </w:r>
          </w:p>
          <w:p w14:paraId="0652ED03" w14:textId="0F9431AA" w:rsidR="00E8088A" w:rsidRDefault="00E8088A" w:rsidP="00036450">
            <w:r>
              <w:t>Advanced C++ Structure</w:t>
            </w:r>
          </w:p>
          <w:p w14:paraId="4341F656" w14:textId="4ADD2D75" w:rsidR="00E8088A" w:rsidRDefault="00E8088A" w:rsidP="00036450">
            <w:r>
              <w:t>Introduction to Web</w:t>
            </w:r>
          </w:p>
          <w:p w14:paraId="2225C7A2" w14:textId="77777777" w:rsidR="00284CD0" w:rsidRDefault="00284CD0" w:rsidP="00036450"/>
          <w:sdt>
            <w:sdtPr>
              <w:id w:val="1001553383"/>
              <w:placeholder>
                <w:docPart w:val="EF87738672F04E26A12219DA10DF4CA1"/>
              </w:placeholder>
              <w:temporary/>
              <w:showingPlcHdr/>
              <w15:appearance w15:val="hidden"/>
            </w:sdtPr>
            <w:sdtEndPr/>
            <w:sdtContent>
              <w:p w14:paraId="0636864F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74CB2630" w14:textId="2B91ECA4" w:rsidR="00036450" w:rsidRDefault="00DC36A1" w:rsidP="00B359E4">
            <w:pPr>
              <w:pStyle w:val="Heading4"/>
              <w:rPr>
                <w:bCs/>
              </w:rPr>
            </w:pPr>
            <w:r>
              <w:t>Design a Game-World website</w:t>
            </w:r>
          </w:p>
          <w:p w14:paraId="0C7881B7" w14:textId="043DEFEF" w:rsidR="00284CD0" w:rsidRPr="00284CD0" w:rsidRDefault="00DC36A1" w:rsidP="00284CD0">
            <w:pPr>
              <w:pStyle w:val="Heading4"/>
              <w:rPr>
                <w:b w:val="0"/>
              </w:rPr>
            </w:pPr>
            <w:r>
              <w:rPr>
                <w:b w:val="0"/>
              </w:rPr>
              <w:t xml:space="preserve">Build my own website </w:t>
            </w:r>
            <w:r w:rsidR="00346E4F">
              <w:rPr>
                <w:b w:val="0"/>
              </w:rPr>
              <w:t xml:space="preserve">using React </w:t>
            </w:r>
            <w:r>
              <w:rPr>
                <w:b w:val="0"/>
              </w:rPr>
              <w:t>where users can create accounts</w:t>
            </w:r>
            <w:r w:rsidR="00346E4F">
              <w:rPr>
                <w:b w:val="0"/>
              </w:rPr>
              <w:t>.</w:t>
            </w:r>
          </w:p>
          <w:p w14:paraId="0615128A" w14:textId="6221CB24" w:rsidR="00284CD0" w:rsidRPr="00284CD0" w:rsidRDefault="00DC36A1" w:rsidP="00284CD0">
            <w:pPr>
              <w:pStyle w:val="Heading4"/>
              <w:rPr>
                <w:b w:val="0"/>
              </w:rPr>
            </w:pPr>
            <w:r>
              <w:rPr>
                <w:b w:val="0"/>
              </w:rPr>
              <w:t>Then, they can play 7 games in the list including 2D-3D web interface.</w:t>
            </w:r>
          </w:p>
          <w:p w14:paraId="339A0B8F" w14:textId="359411CB" w:rsidR="004D3011" w:rsidRDefault="00DC36A1" w:rsidP="00284CD0">
            <w:r>
              <w:t xml:space="preserve">Moreover, my website </w:t>
            </w:r>
            <w:r w:rsidR="007C6E38">
              <w:t xml:space="preserve">is </w:t>
            </w:r>
            <w:r>
              <w:t xml:space="preserve">business where people can buy stuff </w:t>
            </w:r>
            <w:r w:rsidR="007C6E38">
              <w:t>online.</w:t>
            </w:r>
          </w:p>
          <w:p w14:paraId="37BA31CF" w14:textId="0F30E71C" w:rsidR="004D3011" w:rsidRPr="004D3011" w:rsidRDefault="00092C7C" w:rsidP="00B359E4">
            <w:pPr>
              <w:pStyle w:val="Heading4"/>
              <w:rPr>
                <w:bCs/>
              </w:rPr>
            </w:pPr>
            <w:r>
              <w:t>Create</w:t>
            </w:r>
            <w:r w:rsidR="00DC36A1">
              <w:t xml:space="preserve"> the game Crossy Road</w:t>
            </w:r>
          </w:p>
          <w:p w14:paraId="2DAC4836" w14:textId="5F4FD294" w:rsidR="00284CD0" w:rsidRPr="00284CD0" w:rsidRDefault="00DC36A1" w:rsidP="00284CD0">
            <w:pPr>
              <w:pStyle w:val="Heading4"/>
              <w:rPr>
                <w:b w:val="0"/>
              </w:rPr>
            </w:pPr>
            <w:r>
              <w:rPr>
                <w:b w:val="0"/>
              </w:rPr>
              <w:t>I wrote this game during my summer time to learn more about powerful tool like Unreal Engine</w:t>
            </w:r>
            <w:r w:rsidR="00284CD0" w:rsidRPr="00284CD0">
              <w:rPr>
                <w:b w:val="0"/>
              </w:rPr>
              <w:t>.</w:t>
            </w:r>
          </w:p>
          <w:p w14:paraId="455B1DF4" w14:textId="3BEF506C" w:rsidR="00284CD0" w:rsidRPr="00284CD0" w:rsidRDefault="00092C7C" w:rsidP="00284CD0">
            <w:pPr>
              <w:pStyle w:val="Heading4"/>
              <w:rPr>
                <w:b w:val="0"/>
              </w:rPr>
            </w:pPr>
            <w:r>
              <w:rPr>
                <w:b w:val="0"/>
              </w:rPr>
              <w:t>The user controls the character spiderman and pass the road without being hit by the cars.</w:t>
            </w:r>
          </w:p>
          <w:p w14:paraId="003AB02B" w14:textId="7C5B4845" w:rsidR="004D3011" w:rsidRPr="004D3011" w:rsidRDefault="00092C7C" w:rsidP="00B359E4">
            <w:pPr>
              <w:pStyle w:val="Heading4"/>
              <w:rPr>
                <w:bCs/>
              </w:rPr>
            </w:pPr>
            <w:r>
              <w:t>Volunteer for the Orange Church</w:t>
            </w:r>
          </w:p>
          <w:p w14:paraId="2895F290" w14:textId="1C221A40" w:rsidR="00284CD0" w:rsidRPr="00284CD0" w:rsidRDefault="00092C7C" w:rsidP="00284CD0">
            <w:pPr>
              <w:pStyle w:val="Heading4"/>
              <w:rPr>
                <w:b w:val="0"/>
              </w:rPr>
            </w:pPr>
            <w:r>
              <w:rPr>
                <w:b w:val="0"/>
              </w:rPr>
              <w:t>I prepare the Powerpoint slides before the main worship service begins. My work is to set up the speakers, check the projectors and also maintain PCs in the lobby.</w:t>
            </w:r>
          </w:p>
          <w:p w14:paraId="6C3F812E" w14:textId="4A3059BC" w:rsidR="00092C7C" w:rsidRPr="004D3011" w:rsidRDefault="00092C7C" w:rsidP="00284CD0">
            <w:r>
              <w:t>In the end, I update and organize the Church’s website weekly.</w:t>
            </w:r>
          </w:p>
          <w:p w14:paraId="148C1544" w14:textId="77777777" w:rsidR="004D3011" w:rsidRDefault="004D3011" w:rsidP="00036450"/>
          <w:sdt>
            <w:sdtPr>
              <w:id w:val="1669594239"/>
              <w:placeholder>
                <w:docPart w:val="37222E4897C0471189587767EAA49DE6"/>
              </w:placeholder>
              <w:temporary/>
              <w:showingPlcHdr/>
              <w15:appearance w15:val="hidden"/>
            </w:sdtPr>
            <w:sdtEndPr/>
            <w:sdtContent>
              <w:p w14:paraId="5D188C25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1C55B5C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3EDD382D" wp14:editId="4314896C">
                  <wp:extent cx="405765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6F56E85A" w14:textId="77777777" w:rsidR="0043117B" w:rsidRDefault="00927C50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0BCD9" w14:textId="77777777" w:rsidR="00927C50" w:rsidRDefault="00927C50" w:rsidP="000C45FF">
      <w:r>
        <w:separator/>
      </w:r>
    </w:p>
  </w:endnote>
  <w:endnote w:type="continuationSeparator" w:id="0">
    <w:p w14:paraId="01E4BCAD" w14:textId="77777777" w:rsidR="00927C50" w:rsidRDefault="00927C5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E4844" w14:textId="77777777" w:rsidR="00927C50" w:rsidRDefault="00927C50" w:rsidP="000C45FF">
      <w:r>
        <w:separator/>
      </w:r>
    </w:p>
  </w:footnote>
  <w:footnote w:type="continuationSeparator" w:id="0">
    <w:p w14:paraId="31B6DC96" w14:textId="77777777" w:rsidR="00927C50" w:rsidRDefault="00927C5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226F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883CC2" wp14:editId="4F8FC4D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2D"/>
    <w:rsid w:val="00036450"/>
    <w:rsid w:val="00092C7C"/>
    <w:rsid w:val="00094499"/>
    <w:rsid w:val="000C45FF"/>
    <w:rsid w:val="000E3FD1"/>
    <w:rsid w:val="00112054"/>
    <w:rsid w:val="0013211C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84CD0"/>
    <w:rsid w:val="0030481B"/>
    <w:rsid w:val="003156FC"/>
    <w:rsid w:val="003254B5"/>
    <w:rsid w:val="00346E4F"/>
    <w:rsid w:val="0037121F"/>
    <w:rsid w:val="003A6B7D"/>
    <w:rsid w:val="003B06CA"/>
    <w:rsid w:val="003F002D"/>
    <w:rsid w:val="004071FC"/>
    <w:rsid w:val="00445947"/>
    <w:rsid w:val="004813B3"/>
    <w:rsid w:val="00496591"/>
    <w:rsid w:val="004B7BB5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7C6E38"/>
    <w:rsid w:val="007C7735"/>
    <w:rsid w:val="007D2D5C"/>
    <w:rsid w:val="00802CA0"/>
    <w:rsid w:val="008508EC"/>
    <w:rsid w:val="008B761D"/>
    <w:rsid w:val="009260CD"/>
    <w:rsid w:val="00927C50"/>
    <w:rsid w:val="00932439"/>
    <w:rsid w:val="00952C25"/>
    <w:rsid w:val="00983467"/>
    <w:rsid w:val="00996F91"/>
    <w:rsid w:val="00A2118D"/>
    <w:rsid w:val="00AD4F78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E70B0"/>
    <w:rsid w:val="00D2522B"/>
    <w:rsid w:val="00D422DE"/>
    <w:rsid w:val="00D5459D"/>
    <w:rsid w:val="00DA1F4D"/>
    <w:rsid w:val="00DC36A1"/>
    <w:rsid w:val="00DD172A"/>
    <w:rsid w:val="00E17F54"/>
    <w:rsid w:val="00E25A26"/>
    <w:rsid w:val="00E4381A"/>
    <w:rsid w:val="00E55D74"/>
    <w:rsid w:val="00E8088A"/>
    <w:rsid w:val="00E84ECE"/>
    <w:rsid w:val="00EA128A"/>
    <w:rsid w:val="00EB2FA9"/>
    <w:rsid w:val="00F60274"/>
    <w:rsid w:val="00F77FB9"/>
    <w:rsid w:val="00FB068F"/>
    <w:rsid w:val="00FD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E253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1321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kieucongdai@yahoo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ortfolium.com/DaiKieu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euc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0.41553657905437874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separator>, 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CD5-48B1-9F68-B918949BE579}"/>
                </c:ext>
              </c:extLst>
            </c:dLbl>
            <c:dLbl>
              <c:idx val="3"/>
              <c:layout>
                <c:manualLayout>
                  <c:x val="-0.3833500918019051"/>
                  <c:y val="-5.0501073729420183E-3"/>
                </c:manualLayout>
              </c:layout>
              <c:numFmt formatCode="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bg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separator>, </c:separator>
              <c:extLst>
                <c:ext xmlns:c15="http://schemas.microsoft.com/office/drawing/2012/chart" uri="{CE6537A1-D6FC-4f65-9D91-7224C49458BB}">
                  <c15:layout>
                    <c:manualLayout>
                      <c:w val="0.11753872315256367"/>
                      <c:h val="8.6717569394734739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9CD5-48B1-9F68-B918949BE579}"/>
                </c:ext>
              </c:extLst>
            </c:dLbl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CSS/JS</c:v>
                </c:pt>
                <c:pt idx="1">
                  <c:v>MS Office</c:v>
                </c:pt>
                <c:pt idx="2">
                  <c:v>Queries</c:v>
                </c:pt>
                <c:pt idx="3">
                  <c:v>C++</c:v>
                </c:pt>
                <c:pt idx="4">
                  <c:v>Python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0.85</c:v>
                </c:pt>
                <c:pt idx="1">
                  <c:v>1</c:v>
                </c:pt>
                <c:pt idx="2">
                  <c:v>0.35</c:v>
                </c:pt>
                <c:pt idx="3">
                  <c:v>0.75</c:v>
                </c:pt>
                <c:pt idx="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0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6306C87B79476A922709441DB5B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6059D-6986-4236-8A32-1466BFE54AE4}"/>
      </w:docPartPr>
      <w:docPartBody>
        <w:p w:rsidR="00395EA6" w:rsidRDefault="00A82809">
          <w:pPr>
            <w:pStyle w:val="036306C87B79476A922709441DB5B2EF"/>
          </w:pPr>
          <w:r w:rsidRPr="00D5459D">
            <w:t>Profile</w:t>
          </w:r>
        </w:p>
      </w:docPartBody>
    </w:docPart>
    <w:docPart>
      <w:docPartPr>
        <w:name w:val="0622159E96E1491FBF90C001D8820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1B31BF-5E24-4348-BAEC-DBF95E0848D2}"/>
      </w:docPartPr>
      <w:docPartBody>
        <w:p w:rsidR="00395EA6" w:rsidRDefault="00A82809">
          <w:pPr>
            <w:pStyle w:val="0622159E96E1491FBF90C001D88208BE"/>
          </w:pPr>
          <w:r w:rsidRPr="00CB0055">
            <w:t>Contact</w:t>
          </w:r>
        </w:p>
      </w:docPartBody>
    </w:docPart>
    <w:docPart>
      <w:docPartPr>
        <w:name w:val="0DA4AA77CEF4489CB66CC14AB4ECCE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C1334-6144-4FF1-B6C3-0139B04917BD}"/>
      </w:docPartPr>
      <w:docPartBody>
        <w:p w:rsidR="00395EA6" w:rsidRDefault="00A82809">
          <w:pPr>
            <w:pStyle w:val="0DA4AA77CEF4489CB66CC14AB4ECCE76"/>
          </w:pPr>
          <w:r w:rsidRPr="004D3011">
            <w:t>PHONE:</w:t>
          </w:r>
        </w:p>
      </w:docPartBody>
    </w:docPart>
    <w:docPart>
      <w:docPartPr>
        <w:name w:val="BDB887C470EA4EEAA0B5F8E3087E0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050509-4B01-4067-BE08-8B5816B56291}"/>
      </w:docPartPr>
      <w:docPartBody>
        <w:p w:rsidR="00395EA6" w:rsidRDefault="00A82809">
          <w:pPr>
            <w:pStyle w:val="BDB887C470EA4EEAA0B5F8E3087E0FCF"/>
          </w:pPr>
          <w:r w:rsidRPr="004D3011">
            <w:t>WEBSITE:</w:t>
          </w:r>
        </w:p>
      </w:docPartBody>
    </w:docPart>
    <w:docPart>
      <w:docPartPr>
        <w:name w:val="07BAFF19DCB541BD96E6A9DBCED56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0AE2D-BC42-430F-AB1D-D321DB197C98}"/>
      </w:docPartPr>
      <w:docPartBody>
        <w:p w:rsidR="00395EA6" w:rsidRDefault="00A82809">
          <w:pPr>
            <w:pStyle w:val="07BAFF19DCB541BD96E6A9DBCED569D9"/>
          </w:pPr>
          <w:r w:rsidRPr="004D3011">
            <w:t>EMAIL:</w:t>
          </w:r>
        </w:p>
      </w:docPartBody>
    </w:docPart>
    <w:docPart>
      <w:docPartPr>
        <w:name w:val="370F2CA2A94B4D13BCDD80DB00F04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205C4-3BC5-4453-BF7C-3FB8EBE30CF9}"/>
      </w:docPartPr>
      <w:docPartBody>
        <w:p w:rsidR="00395EA6" w:rsidRDefault="00A82809">
          <w:pPr>
            <w:pStyle w:val="370F2CA2A94B4D13BCDD80DB00F041F4"/>
          </w:pPr>
          <w:r w:rsidRPr="00CB0055">
            <w:t>Hobbies</w:t>
          </w:r>
        </w:p>
      </w:docPartBody>
    </w:docPart>
    <w:docPart>
      <w:docPartPr>
        <w:name w:val="AC5AF1D669AD429E8905914A1E0BCA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72757-35A3-4FE3-B896-400C885EE57A}"/>
      </w:docPartPr>
      <w:docPartBody>
        <w:p w:rsidR="00395EA6" w:rsidRDefault="00A82809">
          <w:pPr>
            <w:pStyle w:val="AC5AF1D669AD429E8905914A1E0BCA6A"/>
          </w:pPr>
          <w:r w:rsidRPr="00036450">
            <w:t>EDUCATION</w:t>
          </w:r>
        </w:p>
      </w:docPartBody>
    </w:docPart>
    <w:docPart>
      <w:docPartPr>
        <w:name w:val="EF87738672F04E26A12219DA10DF4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D921D1-9F1E-4822-952C-C495F5B6BBDC}"/>
      </w:docPartPr>
      <w:docPartBody>
        <w:p w:rsidR="00395EA6" w:rsidRDefault="00A82809">
          <w:pPr>
            <w:pStyle w:val="EF87738672F04E26A12219DA10DF4CA1"/>
          </w:pPr>
          <w:r w:rsidRPr="00036450">
            <w:t>WORK EXPERIENCE</w:t>
          </w:r>
        </w:p>
      </w:docPartBody>
    </w:docPart>
    <w:docPart>
      <w:docPartPr>
        <w:name w:val="37222E4897C0471189587767EAA49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3D87A-02A6-4A06-B28C-89706131AB23}"/>
      </w:docPartPr>
      <w:docPartBody>
        <w:p w:rsidR="00395EA6" w:rsidRDefault="00A82809">
          <w:pPr>
            <w:pStyle w:val="37222E4897C0471189587767EAA49DE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809"/>
    <w:rsid w:val="00214546"/>
    <w:rsid w:val="0026505E"/>
    <w:rsid w:val="00395EA6"/>
    <w:rsid w:val="005F6F94"/>
    <w:rsid w:val="00722B05"/>
    <w:rsid w:val="007E5B54"/>
    <w:rsid w:val="00A8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439A6203F84403A0853D5DDF7FF032">
    <w:name w:val="E4439A6203F84403A0853D5DDF7FF032"/>
  </w:style>
  <w:style w:type="paragraph" w:customStyle="1" w:styleId="97E1ED661DD3460C80F885AC59DB803F">
    <w:name w:val="97E1ED661DD3460C80F885AC59DB803F"/>
  </w:style>
  <w:style w:type="paragraph" w:customStyle="1" w:styleId="036306C87B79476A922709441DB5B2EF">
    <w:name w:val="036306C87B79476A922709441DB5B2EF"/>
  </w:style>
  <w:style w:type="paragraph" w:customStyle="1" w:styleId="F0A4A220CF44439C90E2E846D11461C2">
    <w:name w:val="F0A4A220CF44439C90E2E846D11461C2"/>
  </w:style>
  <w:style w:type="paragraph" w:customStyle="1" w:styleId="0622159E96E1491FBF90C001D88208BE">
    <w:name w:val="0622159E96E1491FBF90C001D88208BE"/>
  </w:style>
  <w:style w:type="paragraph" w:customStyle="1" w:styleId="0DA4AA77CEF4489CB66CC14AB4ECCE76">
    <w:name w:val="0DA4AA77CEF4489CB66CC14AB4ECCE76"/>
  </w:style>
  <w:style w:type="paragraph" w:customStyle="1" w:styleId="D4AF2E7F788945759566C12AF0BBCDFC">
    <w:name w:val="D4AF2E7F788945759566C12AF0BBCDFC"/>
  </w:style>
  <w:style w:type="paragraph" w:customStyle="1" w:styleId="BDB887C470EA4EEAA0B5F8E3087E0FCF">
    <w:name w:val="BDB887C470EA4EEAA0B5F8E3087E0FCF"/>
  </w:style>
  <w:style w:type="paragraph" w:customStyle="1" w:styleId="9E63FCA304CB409680628E35497070F3">
    <w:name w:val="9E63FCA304CB409680628E35497070F3"/>
  </w:style>
  <w:style w:type="paragraph" w:customStyle="1" w:styleId="07BAFF19DCB541BD96E6A9DBCED569D9">
    <w:name w:val="07BAFF19DCB541BD96E6A9DBCED569D9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92CD2BD3500646109E41BC202A71FC8F">
    <w:name w:val="92CD2BD3500646109E41BC202A71FC8F"/>
  </w:style>
  <w:style w:type="paragraph" w:customStyle="1" w:styleId="370F2CA2A94B4D13BCDD80DB00F041F4">
    <w:name w:val="370F2CA2A94B4D13BCDD80DB00F041F4"/>
  </w:style>
  <w:style w:type="paragraph" w:customStyle="1" w:styleId="32DB2CA2A9784F6AADB2F65F9C57F5AD">
    <w:name w:val="32DB2CA2A9784F6AADB2F65F9C57F5AD"/>
  </w:style>
  <w:style w:type="paragraph" w:customStyle="1" w:styleId="E58B0F93703A4DE487BD9FEF700B3806">
    <w:name w:val="E58B0F93703A4DE487BD9FEF700B3806"/>
  </w:style>
  <w:style w:type="paragraph" w:customStyle="1" w:styleId="33E1B0BA28CE4DADA2CF55030EC2F243">
    <w:name w:val="33E1B0BA28CE4DADA2CF55030EC2F243"/>
  </w:style>
  <w:style w:type="paragraph" w:customStyle="1" w:styleId="2F080F1E71954CE19A0C619828389DE6">
    <w:name w:val="2F080F1E71954CE19A0C619828389DE6"/>
  </w:style>
  <w:style w:type="paragraph" w:customStyle="1" w:styleId="AC5AF1D669AD429E8905914A1E0BCA6A">
    <w:name w:val="AC5AF1D669AD429E8905914A1E0BCA6A"/>
  </w:style>
  <w:style w:type="paragraph" w:customStyle="1" w:styleId="916461DD4DA84F288958B91339ED782A">
    <w:name w:val="916461DD4DA84F288958B91339ED782A"/>
  </w:style>
  <w:style w:type="paragraph" w:customStyle="1" w:styleId="0167B24DEF334268BEEC649017E4B12E">
    <w:name w:val="0167B24DEF334268BEEC649017E4B12E"/>
  </w:style>
  <w:style w:type="paragraph" w:customStyle="1" w:styleId="978212A998994532AD8E1C6697086AAB">
    <w:name w:val="978212A998994532AD8E1C6697086AAB"/>
  </w:style>
  <w:style w:type="paragraph" w:customStyle="1" w:styleId="1D4054E96A0F4D3898E45036E7226FCA">
    <w:name w:val="1D4054E96A0F4D3898E45036E7226FCA"/>
  </w:style>
  <w:style w:type="paragraph" w:customStyle="1" w:styleId="E7A9FFDF865441B1A309D80FD483F674">
    <w:name w:val="E7A9FFDF865441B1A309D80FD483F674"/>
  </w:style>
  <w:style w:type="paragraph" w:customStyle="1" w:styleId="98559886F9E24F3AAE7F2AC18B3845D2">
    <w:name w:val="98559886F9E24F3AAE7F2AC18B3845D2"/>
  </w:style>
  <w:style w:type="paragraph" w:customStyle="1" w:styleId="B50FCAA005B448C195B1F3AF02758A02">
    <w:name w:val="B50FCAA005B448C195B1F3AF02758A02"/>
  </w:style>
  <w:style w:type="paragraph" w:customStyle="1" w:styleId="EF87738672F04E26A12219DA10DF4CA1">
    <w:name w:val="EF87738672F04E26A12219DA10DF4CA1"/>
  </w:style>
  <w:style w:type="paragraph" w:customStyle="1" w:styleId="69E2988987EF485987CDBE928D35A5DD">
    <w:name w:val="69E2988987EF485987CDBE928D35A5DD"/>
  </w:style>
  <w:style w:type="paragraph" w:customStyle="1" w:styleId="8610A035CDE74261B2BFEBF822B32FCD">
    <w:name w:val="8610A035CDE74261B2BFEBF822B32FCD"/>
  </w:style>
  <w:style w:type="paragraph" w:customStyle="1" w:styleId="83855AAE60D24B13827AEF9A811B7D7E">
    <w:name w:val="83855AAE60D24B13827AEF9A811B7D7E"/>
  </w:style>
  <w:style w:type="paragraph" w:customStyle="1" w:styleId="08BF83ED17CF4B2CA6FD9DB5A931D05B">
    <w:name w:val="08BF83ED17CF4B2CA6FD9DB5A931D05B"/>
  </w:style>
  <w:style w:type="paragraph" w:customStyle="1" w:styleId="B910C152063B468F83FE5F6D79BC6EC1">
    <w:name w:val="B910C152063B468F83FE5F6D79BC6EC1"/>
  </w:style>
  <w:style w:type="paragraph" w:customStyle="1" w:styleId="68F8F881517E4D0692AFB2FF6766A665">
    <w:name w:val="68F8F881517E4D0692AFB2FF6766A665"/>
  </w:style>
  <w:style w:type="paragraph" w:customStyle="1" w:styleId="560920B2B3D1494A8E84129F153BC594">
    <w:name w:val="560920B2B3D1494A8E84129F153BC594"/>
  </w:style>
  <w:style w:type="paragraph" w:customStyle="1" w:styleId="1B0A6AA2BF824F5F898526E1A9D2F8C3">
    <w:name w:val="1B0A6AA2BF824F5F898526E1A9D2F8C3"/>
  </w:style>
  <w:style w:type="paragraph" w:customStyle="1" w:styleId="CB77BC2FF0A449C28CDB7D1363049F23">
    <w:name w:val="CB77BC2FF0A449C28CDB7D1363049F23"/>
  </w:style>
  <w:style w:type="paragraph" w:customStyle="1" w:styleId="F1431DEA373A4DA7A1991D90354E90BB">
    <w:name w:val="F1431DEA373A4DA7A1991D90354E90BB"/>
  </w:style>
  <w:style w:type="paragraph" w:customStyle="1" w:styleId="92C2F9A40B03482A89D312FB8AAB0724">
    <w:name w:val="92C2F9A40B03482A89D312FB8AAB0724"/>
  </w:style>
  <w:style w:type="paragraph" w:customStyle="1" w:styleId="CCE4DCAE68F442A1A09E452FFFD6A45B">
    <w:name w:val="CCE4DCAE68F442A1A09E452FFFD6A45B"/>
  </w:style>
  <w:style w:type="paragraph" w:customStyle="1" w:styleId="8AEBB68696DA4F68874FEDFA3CF45BFD">
    <w:name w:val="8AEBB68696DA4F68874FEDFA3CF45BFD"/>
  </w:style>
  <w:style w:type="paragraph" w:customStyle="1" w:styleId="E9BFC0B7B9304893AE9459D1C64E5885">
    <w:name w:val="E9BFC0B7B9304893AE9459D1C64E5885"/>
  </w:style>
  <w:style w:type="paragraph" w:customStyle="1" w:styleId="F05A2F1B50894882820313E94A83B52C">
    <w:name w:val="F05A2F1B50894882820313E94A83B52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37222E4897C0471189587767EAA49DE6">
    <w:name w:val="37222E4897C0471189587767EAA49D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2020-02-03T19:14:00Z</dcterms:created>
  <dcterms:modified xsi:type="dcterms:W3CDTF">2020-02-05T18:09:00Z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