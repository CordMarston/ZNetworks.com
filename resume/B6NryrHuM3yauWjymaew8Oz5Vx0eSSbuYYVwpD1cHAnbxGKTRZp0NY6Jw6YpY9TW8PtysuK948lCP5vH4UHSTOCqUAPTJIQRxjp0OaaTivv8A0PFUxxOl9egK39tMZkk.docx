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16="http://schemas.microsoft.com/office/drawing/2014/main" mc:Ignorable="w14 w15 w16se w16cid w16 w16cex wp14">
  <w:body>
    <w:tbl>
      <w:tblPr>
        <w:tblW w:w="10685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19"/>
        <w:gridCol w:w="630"/>
        <w:gridCol w:w="2311"/>
        <w:gridCol w:w="423"/>
        <w:gridCol w:w="6602"/>
      </w:tblGrid>
      <w:tr w:rsidR="00905C7E" w:rsidTr="5610E7A8" w14:paraId="427AC876" w14:textId="77777777">
        <w:trPr>
          <w:trHeight w:val="2112"/>
        </w:trPr>
        <w:tc>
          <w:tcPr>
            <w:tcW w:w="3660" w:type="dxa"/>
            <w:gridSpan w:val="3"/>
            <w:vMerge w:val="restart"/>
            <w:tcBorders>
              <w:bottom w:val="nil"/>
            </w:tcBorders>
            <w:tcMar/>
          </w:tcPr>
          <w:p w:rsidR="00905C7E" w:rsidP="00905C7E" w:rsidRDefault="00F21D39" w14:paraId="4256EEBE" w14:textId="3FCAADF8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drawing>
                <wp:inline wp14:editId="282394F0" wp14:anchorId="5D80E074">
                  <wp:extent cx="1971675" cy="1906603"/>
                  <wp:effectExtent l="0" t="5397" r="4127" b="4128"/>
                  <wp:docPr id="5" name="Picture 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5"/>
                          <pic:cNvPicPr/>
                        </pic:nvPicPr>
                        <pic:blipFill>
                          <a:blip r:embed="R661a22d7b18048aa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 flipH="0" flipV="0">
                            <a:off x="0" y="0"/>
                            <a:ext cx="1971675" cy="1906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  <w:tcMar/>
          </w:tcPr>
          <w:p w:rsidRPr="0056708E" w:rsidR="00905C7E" w:rsidP="00590471" w:rsidRDefault="00905C7E" w14:paraId="1C11D05C" w14:textId="77777777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F3955" w:themeColor="accent2"/>
              </w:rPr>
            </w:pPr>
          </w:p>
        </w:tc>
        <w:tc>
          <w:tcPr>
            <w:tcW w:w="6602" w:type="dxa"/>
            <w:tcBorders>
              <w:bottom w:val="nil"/>
            </w:tcBorders>
            <w:tcMar/>
          </w:tcPr>
          <w:p w:rsidRPr="00310F17" w:rsidR="00905C7E" w:rsidP="00310F17" w:rsidRDefault="00A26A2E" w14:paraId="72730B06" w14:textId="752EBE91">
            <w:pPr>
              <w:pStyle w:val="Title"/>
            </w:pPr>
            <w:r>
              <w:t>Drew Muzzy</w:t>
            </w:r>
          </w:p>
        </w:tc>
      </w:tr>
      <w:tr w:rsidR="00905C7E" w:rsidTr="5610E7A8" w14:paraId="29E503CA" w14:textId="77777777">
        <w:trPr>
          <w:trHeight w:val="1589"/>
        </w:trPr>
        <w:tc>
          <w:tcPr>
            <w:tcW w:w="3660" w:type="dxa"/>
            <w:gridSpan w:val="3"/>
            <w:vMerge/>
            <w:tcBorders/>
            <w:tcMar/>
          </w:tcPr>
          <w:p w:rsidR="00905C7E" w:rsidRDefault="00905C7E" w14:paraId="7B692444" w14:textId="7777777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/>
            <w:tcMar/>
          </w:tcPr>
          <w:p w:rsidR="00905C7E" w:rsidP="00590471" w:rsidRDefault="00905C7E" w14:paraId="0BA136E6" w14:textId="7777777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 w:val="restart"/>
            <w:tcBorders>
              <w:bottom w:val="nil"/>
            </w:tcBorders>
            <w:tcMar/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C5522F35F5CD4C578105D9AD9789F152"/>
              </w:placeholder>
              <w:temporary/>
              <w:showingPlcHdr/>
              <w15:appearance w15:val="hidden"/>
            </w:sdtPr>
            <w:sdtEndPr/>
            <w:sdtContent>
              <w:p w:rsidRPr="00E572D6" w:rsidR="00905C7E" w:rsidP="00AC6C7E" w:rsidRDefault="00905C7E" w14:paraId="42C3C223" w14:textId="77777777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:rsidRPr="00740017" w:rsidR="00905C7E" w:rsidP="00AC6C7E" w:rsidRDefault="00583D16" w14:paraId="6AFB9579" w14:textId="75202BB6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1/15/2016-11/20/2016</w:t>
            </w:r>
          </w:p>
          <w:p w:rsidRPr="00740017" w:rsidR="00905C7E" w:rsidP="00AC6C7E" w:rsidRDefault="00583D16" w14:paraId="50A23E37" w14:textId="06513E36">
            <w:pPr>
              <w:pStyle w:val="Experience"/>
              <w:rPr>
                <w:rFonts w:ascii="Calibri" w:hAnsi="Calibri" w:cs="Calibri"/>
              </w:rPr>
            </w:pPr>
            <w:r>
              <w:t>Developer</w:t>
            </w:r>
            <w:r w:rsidRPr="00AA78C1" w:rsidR="00905C7E">
              <w:rPr>
                <w:rStyle w:val="Strong"/>
                <w:rFonts w:ascii="Calibri" w:hAnsi="Calibri" w:cs="Calibri"/>
                <w:color w:val="8A434E" w:themeColor="accent4" w:themeShade="BF"/>
              </w:rPr>
              <w:t>•</w:t>
            </w:r>
            <w:r w:rsidRPr="00AA78C1" w:rsidR="00905C7E">
              <w:rPr>
                <w:rFonts w:ascii="Calibri" w:hAnsi="Calibri" w:cs="Calibri"/>
                <w:color w:val="8A434E" w:themeColor="accent4" w:themeShade="BF"/>
              </w:rPr>
              <w:t xml:space="preserve"> </w:t>
            </w:r>
            <w:r>
              <w:rPr>
                <w:rFonts w:ascii="Calibri" w:hAnsi="Calibri" w:cs="Calibri"/>
              </w:rPr>
              <w:t>UI developer</w:t>
            </w:r>
            <w:r w:rsidRPr="00740017" w:rsidR="00905C7E">
              <w:rPr>
                <w:rFonts w:ascii="Calibri" w:hAnsi="Calibri" w:cs="Calibri"/>
              </w:rPr>
              <w:t xml:space="preserve"> </w:t>
            </w:r>
            <w:r w:rsidRPr="00AA78C1" w:rsidR="00905C7E">
              <w:rPr>
                <w:rStyle w:val="Strong"/>
                <w:rFonts w:ascii="Calibri" w:hAnsi="Calibri" w:cs="Calibri"/>
                <w:color w:val="8A434E" w:themeColor="accent4" w:themeShade="BF"/>
              </w:rPr>
              <w:t>•</w:t>
            </w:r>
            <w:r w:rsidRPr="00740017" w:rsidR="00905C7E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Sundanc</w:t>
            </w:r>
            <w:r w:rsidR="0007592D">
              <w:rPr>
                <w:rFonts w:ascii="Calibri" w:hAnsi="Calibri" w:cs="Calibri"/>
              </w:rPr>
              <w:t xml:space="preserve">e Energies </w:t>
            </w:r>
            <w:r>
              <w:rPr>
                <w:rFonts w:ascii="Calibri" w:hAnsi="Calibri" w:cs="Calibri"/>
              </w:rPr>
              <w:t xml:space="preserve"> </w:t>
            </w:r>
          </w:p>
          <w:p w:rsidRPr="00740017" w:rsidR="00905C7E" w:rsidP="00AC6C7E" w:rsidRDefault="00583D16" w14:paraId="7B39962C" w14:textId="4BCB02C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1/4/2017-2/8/2018</w:t>
            </w:r>
          </w:p>
          <w:p w:rsidRPr="00740017" w:rsidR="00905C7E" w:rsidP="00AC6C7E" w:rsidRDefault="0007592D" w14:paraId="6B432026" w14:textId="3E48B974">
            <w:pPr>
              <w:pStyle w:val="Experience"/>
              <w:rPr>
                <w:rFonts w:ascii="Calibri" w:hAnsi="Calibri" w:cs="Calibri"/>
              </w:rPr>
            </w:pPr>
            <w:r>
              <w:t>Developer</w:t>
            </w:r>
            <w:r w:rsidRPr="00AA78C1" w:rsidR="00905C7E">
              <w:rPr>
                <w:rStyle w:val="Strong"/>
                <w:rFonts w:ascii="Calibri" w:hAnsi="Calibri" w:cs="Calibri"/>
                <w:color w:val="8A434E" w:themeColor="accent4" w:themeShade="BF"/>
              </w:rPr>
              <w:t>•</w:t>
            </w:r>
            <w:r>
              <w:t xml:space="preserve"> </w:t>
            </w:r>
            <w:r w:rsidR="00F21D39">
              <w:t>Server Dev</w:t>
            </w:r>
            <w:r w:rsidRPr="00740017" w:rsidR="00905C7E">
              <w:rPr>
                <w:rFonts w:ascii="Calibri" w:hAnsi="Calibri" w:cs="Calibri"/>
              </w:rPr>
              <w:t xml:space="preserve"> </w:t>
            </w:r>
            <w:r w:rsidRPr="00AA78C1" w:rsidR="00905C7E">
              <w:rPr>
                <w:rStyle w:val="Strong"/>
                <w:rFonts w:ascii="Calibri" w:hAnsi="Calibri" w:cs="Calibri"/>
                <w:color w:val="8A434E" w:themeColor="accent4" w:themeShade="BF"/>
              </w:rPr>
              <w:t>•</w:t>
            </w:r>
            <w:r w:rsidRPr="00740017" w:rsidR="00905C7E">
              <w:rPr>
                <w:rFonts w:ascii="Calibri" w:hAnsi="Calibri" w:cs="Calibri"/>
              </w:rPr>
              <w:t xml:space="preserve"> </w:t>
            </w:r>
            <w:r w:rsidR="00F21D39">
              <w:rPr>
                <w:rFonts w:ascii="Calibri" w:hAnsi="Calibri" w:cs="Calibri"/>
              </w:rPr>
              <w:t>Black moon</w:t>
            </w:r>
            <w:r>
              <w:rPr>
                <w:rFonts w:ascii="Calibri" w:hAnsi="Calibri" w:cs="Calibri"/>
              </w:rPr>
              <w:t xml:space="preserve"> Designs</w:t>
            </w:r>
          </w:p>
          <w:p w:rsidRPr="00740017" w:rsidR="00905C7E" w:rsidP="00AC6C7E" w:rsidRDefault="0007592D" w14:paraId="09354FEA" w14:textId="41E10E00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4/7/2018-12/5/2019</w:t>
            </w:r>
          </w:p>
          <w:p w:rsidRPr="00740017" w:rsidR="00905C7E" w:rsidP="00AC6C7E" w:rsidRDefault="0007592D" w14:paraId="5D476C18" w14:textId="068122B8">
            <w:pPr>
              <w:pStyle w:val="Experience"/>
              <w:rPr>
                <w:rFonts w:ascii="Calibri" w:hAnsi="Calibri" w:cs="Calibri"/>
              </w:rPr>
            </w:pPr>
            <w:r w:rsidRPr="7C5F39B2" w:rsidR="7C5F39B2">
              <w:rPr>
                <w:rFonts w:ascii="Calibri" w:hAnsi="Calibri" w:cs="Calibri"/>
              </w:rPr>
              <w:t>IT</w:t>
            </w:r>
            <w:r w:rsidRPr="7C5F39B2" w:rsidR="7C5F39B2">
              <w:rPr>
                <w:rStyle w:val="Strong"/>
                <w:rFonts w:ascii="Calibri" w:hAnsi="Calibri" w:cs="Calibri"/>
                <w:color w:val="8A434E" w:themeColor="accent4" w:themeTint="FF" w:themeShade="BF"/>
              </w:rPr>
              <w:t>•</w:t>
            </w:r>
            <w:r w:rsidRPr="7C5F39B2" w:rsidR="7C5F39B2">
              <w:rPr>
                <w:rFonts w:ascii="Calibri" w:hAnsi="Calibri" w:cs="Calibri"/>
              </w:rPr>
              <w:t xml:space="preserve"> </w:t>
            </w:r>
            <w:r w:rsidRPr="7C5F39B2" w:rsidR="7C5F39B2">
              <w:rPr>
                <w:rFonts w:ascii="Calibri" w:hAnsi="Calibri" w:cs="Calibri"/>
              </w:rPr>
              <w:t>Server Dev</w:t>
            </w:r>
            <w:r w:rsidRPr="7C5F39B2" w:rsidR="7C5F39B2">
              <w:rPr>
                <w:rFonts w:ascii="Calibri" w:hAnsi="Calibri" w:cs="Calibri"/>
              </w:rPr>
              <w:t xml:space="preserve"> </w:t>
            </w:r>
            <w:r w:rsidRPr="7C5F39B2" w:rsidR="7C5F39B2">
              <w:rPr>
                <w:rStyle w:val="Strong"/>
                <w:rFonts w:ascii="Calibri" w:hAnsi="Calibri" w:cs="Calibri"/>
                <w:color w:val="8A434E" w:themeColor="accent4" w:themeTint="FF" w:themeShade="BF"/>
              </w:rPr>
              <w:t>•</w:t>
            </w:r>
            <w:r w:rsidRPr="7C5F39B2" w:rsidR="7C5F39B2">
              <w:rPr>
                <w:rFonts w:ascii="Calibri" w:hAnsi="Calibri" w:cs="Calibri"/>
              </w:rPr>
              <w:t xml:space="preserve"> </w:t>
            </w:r>
            <w:r w:rsidRPr="7C5F39B2" w:rsidR="7C5F39B2">
              <w:rPr>
                <w:rFonts w:ascii="Calibri" w:hAnsi="Calibri" w:cs="Calibri"/>
              </w:rPr>
              <w:t>Big Bowl</w:t>
            </w:r>
          </w:p>
          <w:p w:rsidR="7C5F39B2" w:rsidP="5610E7A8" w:rsidRDefault="7C5F39B2" w14:paraId="70562003" w14:textId="2C27D7EB">
            <w:pPr>
              <w:pStyle w:val="Experience"/>
              <w:rPr>
                <w:rFonts w:ascii="Calibri" w:hAnsi="Calibri" w:eastAsia="Calibri" w:cs=""/>
                <w:b w:val="1"/>
                <w:bCs w:val="1"/>
              </w:rPr>
            </w:pPr>
            <w:r w:rsidRPr="5610E7A8" w:rsidR="5610E7A8">
              <w:rPr>
                <w:rFonts w:ascii="Calibri" w:hAnsi="Calibri" w:eastAsia="Calibri" w:cs="Calibri"/>
                <w:b w:val="1"/>
                <w:bCs w:val="1"/>
              </w:rPr>
              <w:t>1/6/2020-current date</w:t>
            </w:r>
          </w:p>
          <w:p w:rsidR="7C5F39B2" w:rsidP="7C5F39B2" w:rsidRDefault="7C5F39B2" w14:paraId="68DEF13A" w14:textId="130D001A">
            <w:pPr>
              <w:pStyle w:val="Experience"/>
              <w:rPr>
                <w:rFonts w:ascii="Calibri" w:hAnsi="Calibri" w:cs="Calibri"/>
              </w:rPr>
            </w:pPr>
            <w:r w:rsidRPr="7C5F39B2" w:rsidR="7C5F39B2">
              <w:rPr>
                <w:rFonts w:ascii="Calibri" w:hAnsi="Calibri" w:eastAsia="Calibri" w:cs="Calibri"/>
              </w:rPr>
              <w:t>AI Technician</w:t>
            </w:r>
            <w:r w:rsidRPr="7C5F39B2" w:rsidR="7C5F39B2">
              <w:rPr>
                <w:rStyle w:val="Strong"/>
                <w:rFonts w:ascii="Calibri" w:hAnsi="Calibri" w:cs="Calibri"/>
                <w:color w:val="8A434E" w:themeColor="accent4" w:themeTint="FF" w:themeShade="BF"/>
              </w:rPr>
              <w:t>•</w:t>
            </w:r>
            <w:r w:rsidRPr="7C5F39B2" w:rsidR="7C5F39B2">
              <w:rPr>
                <w:rFonts w:ascii="Calibri" w:hAnsi="Calibri" w:cs="Calibri"/>
              </w:rPr>
              <w:t xml:space="preserve"> Hardware tech</w:t>
            </w:r>
            <w:r w:rsidRPr="7C5F39B2" w:rsidR="7C5F39B2">
              <w:rPr>
                <w:rStyle w:val="Strong"/>
                <w:rFonts w:ascii="Calibri" w:hAnsi="Calibri" w:cs="Calibri"/>
                <w:color w:val="8A434E" w:themeColor="accent4" w:themeTint="FF" w:themeShade="BF"/>
              </w:rPr>
              <w:t>•</w:t>
            </w:r>
            <w:r w:rsidRPr="7C5F39B2" w:rsidR="7C5F39B2">
              <w:rPr>
                <w:rFonts w:ascii="Calibri" w:hAnsi="Calibri" w:cs="Calibri"/>
              </w:rPr>
              <w:t xml:space="preserve"> Focal Systems</w:t>
            </w:r>
          </w:p>
          <w:p w:rsidR="7C5F39B2" w:rsidP="7C5F39B2" w:rsidRDefault="7C5F39B2" w14:paraId="6AFD5C1A" w14:textId="7DCB4E12">
            <w:pPr>
              <w:pStyle w:val="Experience"/>
              <w:rPr>
                <w:rFonts w:ascii="Calibri" w:hAnsi="Calibri" w:eastAsia="Calibri" w:cs=""/>
              </w:rPr>
            </w:pPr>
          </w:p>
          <w:p w:rsidRPr="00740017" w:rsidR="00F21D39" w:rsidP="00AC6C7E" w:rsidRDefault="0007592D" w14:paraId="42F03794" w14:textId="2BC19BE4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During my time at Sundance I worked to learn and become proficient in Python while picking up other languages at a coding boot camp. This led to me realizing how much more smooth things can run if you focus more on the server side which allowed me to use a little bit of all the languages I knew, and lead me into working at </w:t>
            </w:r>
            <w:r w:rsidR="00F21D39">
              <w:rPr>
                <w:rFonts w:ascii="Calibri" w:hAnsi="Calibri" w:cs="Calibri"/>
              </w:rPr>
              <w:t>Black moon</w:t>
            </w:r>
            <w:r>
              <w:rPr>
                <w:rFonts w:ascii="Calibri" w:hAnsi="Calibri" w:cs="Calibri"/>
              </w:rPr>
              <w:t xml:space="preserve"> and </w:t>
            </w:r>
            <w:r w:rsidR="00F21D39">
              <w:rPr>
                <w:rFonts w:ascii="Calibri" w:hAnsi="Calibri" w:cs="Calibri"/>
              </w:rPr>
              <w:t>Big bowl</w:t>
            </w:r>
            <w:r>
              <w:rPr>
                <w:rFonts w:ascii="Calibri" w:hAnsi="Calibri" w:cs="Calibri"/>
              </w:rPr>
              <w:t xml:space="preserve"> where I used xen servers,</w:t>
            </w:r>
            <w:r w:rsidR="00F21D39">
              <w:rPr>
                <w:rFonts w:ascii="Calibri" w:hAnsi="Calibri" w:cs="Calibri"/>
              </w:rPr>
              <w:t xml:space="preserve"> Azure, and AWS over the course of many projects with them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B65D16091A064A26934FA07E1FDBFF3A"/>
              </w:placeholder>
              <w:temporary/>
              <w:showingPlcHdr/>
              <w15:appearance w15:val="hidden"/>
            </w:sdtPr>
            <w:sdtEndPr/>
            <w:sdtContent>
              <w:p w:rsidRPr="00E572D6" w:rsidR="00905C7E" w:rsidP="00AC6C7E" w:rsidRDefault="00905C7E" w14:paraId="6DDD09DA" w14:textId="77777777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:rsidRPr="00740017" w:rsidR="00905C7E" w:rsidP="00905C7E" w:rsidRDefault="00A26A2E" w14:paraId="53CFD233" w14:textId="3535503A">
            <w:pPr>
              <w:pStyle w:val="SchoolName"/>
            </w:pPr>
            <w:r>
              <w:t xml:space="preserve">University of </w:t>
            </w:r>
            <w:r w:rsidR="00F21D39">
              <w:t>Washington (</w:t>
            </w:r>
            <w:r>
              <w:t>Bothell, WA</w:t>
            </w:r>
            <w:r w:rsidR="00F21D39">
              <w:t>),</w:t>
            </w:r>
            <w:r w:rsidRPr="00740017" w:rsidR="00905C7E">
              <w:t xml:space="preserve"> </w:t>
            </w:r>
          </w:p>
          <w:p w:rsidR="00905C7E" w:rsidP="00AC6C7E" w:rsidRDefault="00A26A2E" w14:paraId="66BFDED8" w14:textId="4F26381B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Major: computer science</w:t>
            </w:r>
          </w:p>
          <w:p w:rsidR="00A26A2E" w:rsidP="00AC6C7E" w:rsidRDefault="00A26A2E" w14:paraId="08434811" w14:textId="1BDFEA5C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Minor: statistical analysis</w:t>
            </w:r>
          </w:p>
          <w:p w:rsidR="00A26A2E" w:rsidP="00AC6C7E" w:rsidRDefault="00A26A2E" w14:paraId="782E9213" w14:textId="3C2F67F0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GPA: 3.2</w:t>
            </w:r>
          </w:p>
          <w:p w:rsidRPr="00A26A2E" w:rsidR="00A26A2E" w:rsidP="00A26A2E" w:rsidRDefault="00A26A2E" w14:paraId="01B34625" w14:textId="2EEEFCD7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b/>
                <w:bCs/>
              </w:rPr>
            </w:pPr>
            <w:r w:rsidRPr="00A26A2E">
              <w:rPr>
                <w:rFonts w:ascii="Calibri" w:hAnsi="Calibri" w:cs="Calibri"/>
                <w:b/>
                <w:bCs/>
              </w:rPr>
              <w:t>Coding dojo, (Bellevue, WA)</w:t>
            </w:r>
          </w:p>
          <w:p w:rsidR="00A26A2E" w:rsidP="00AC6C7E" w:rsidRDefault="00583D16" w14:paraId="3BB38E52" w14:textId="52E36665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This is a pass or fail coding bootcamp with 3 languages to choose to take during your time there</w:t>
            </w:r>
          </w:p>
          <w:p w:rsidR="00A26A2E" w:rsidP="00AC6C7E" w:rsidRDefault="00583D16" w14:paraId="78EF780A" w14:textId="4C5D87BC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Passed HTML/CSS</w:t>
            </w:r>
          </w:p>
          <w:p w:rsidR="00A26A2E" w:rsidP="00AC6C7E" w:rsidRDefault="00583D16" w14:paraId="35CAE388" w14:textId="37C594DF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Passed Python</w:t>
            </w:r>
          </w:p>
          <w:p w:rsidRPr="00583D16" w:rsidR="00583D16" w:rsidP="00583D16" w:rsidRDefault="00583D16" w14:paraId="45637267" w14:textId="47BFEFB2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Passed Java</w:t>
            </w:r>
          </w:p>
          <w:p w:rsidRPr="00F21D39" w:rsidR="00905C7E" w:rsidP="00F21D39" w:rsidRDefault="00583D16" w14:paraId="27FC5BE1" w14:textId="3C614942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Passed C#</w:t>
            </w:r>
          </w:p>
          <w:sdt>
            <w:sdtPr>
              <w:rPr>
                <w:rFonts w:ascii="Calibri" w:hAnsi="Calibri" w:cs="Calibri"/>
                <w:color w:val="0072C7"/>
              </w:rPr>
              <w:id w:val="1374043770"/>
              <w:placeholder>
                <w:docPart w:val="E528FD3D3FEA4052B95532C286E77559"/>
              </w:placeholder>
              <w:temporary/>
              <w:showingPlcHdr/>
              <w15:appearance w15:val="hidden"/>
            </w:sdtPr>
            <w:sdtEndPr/>
            <w:sdtContent>
              <w:p w:rsidRPr="00E572D6" w:rsidR="00905C7E" w:rsidP="00AC6C7E" w:rsidRDefault="00905C7E" w14:paraId="39C7E3F6" w14:textId="77777777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References</w:t>
                </w:r>
              </w:p>
            </w:sdtContent>
          </w:sdt>
          <w:sdt>
            <w:sdtPr>
              <w:rPr>
                <w:rFonts w:ascii="Calibri" w:hAnsi="Calibri" w:cs="Calibri"/>
              </w:rPr>
              <w:id w:val="-494037895"/>
              <w:placeholder>
                <w:docPart w:val="3E8F22382CB24F7492D874201BE866C4"/>
              </w:placeholder>
              <w:temporary/>
              <w:showingPlcHdr/>
              <w15:appearance w15:val="hidden"/>
            </w:sdtPr>
            <w:sdtEndPr/>
            <w:sdtContent>
              <w:p w:rsidRPr="0056708E" w:rsidR="00905C7E" w:rsidP="00AC6C7E" w:rsidRDefault="00905C7E" w14:paraId="448127EA" w14:textId="77777777">
                <w:pPr>
                  <w:rPr>
                    <w:rFonts w:ascii="Calibri" w:hAnsi="Calibri" w:cs="Calibri"/>
                    <w:sz w:val="24"/>
                    <w:szCs w:val="24"/>
                  </w:rPr>
                </w:pPr>
                <w:r w:rsidRPr="00740017">
                  <w:rPr>
                    <w:rFonts w:ascii="Calibri" w:hAnsi="Calibri" w:cs="Calibri"/>
                  </w:rPr>
                  <w:t>[Available upon request.]</w:t>
                </w:r>
              </w:p>
            </w:sdtContent>
          </w:sdt>
        </w:tc>
      </w:tr>
      <w:tr w:rsidR="00905C7E" w:rsidTr="5610E7A8" w14:paraId="2CB58E73" w14:textId="77777777">
        <w:trPr>
          <w:trHeight w:val="1164"/>
        </w:trPr>
        <w:tc>
          <w:tcPr>
            <w:tcW w:w="719" w:type="dxa"/>
            <w:tcMar/>
          </w:tcPr>
          <w:p w:rsidRPr="0056708E" w:rsidR="00905C7E" w:rsidRDefault="00905C7E" w14:paraId="51CF36AC" w14:textId="77777777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2941" w:type="dxa"/>
            <w:gridSpan w:val="2"/>
            <w:tcMar/>
          </w:tcPr>
          <w:p w:rsidRPr="0056708E" w:rsidR="00905C7E" w:rsidRDefault="00905C7E" w14:paraId="1571399B" w14:textId="77777777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423" w:type="dxa"/>
            <w:vMerge/>
            <w:tcMar/>
          </w:tcPr>
          <w:p w:rsidR="00905C7E" w:rsidP="00590471" w:rsidRDefault="00905C7E" w14:paraId="33BBAFF9" w14:textId="7777777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  <w:tcMar/>
          </w:tcPr>
          <w:p w:rsidRPr="00590471" w:rsidR="00905C7E" w:rsidP="00222466" w:rsidRDefault="00905C7E" w14:paraId="425AB3EE" w14:textId="77777777"/>
        </w:tc>
      </w:tr>
      <w:tr w:rsidR="00905C7E" w:rsidTr="5610E7A8" w14:paraId="5F35990C" w14:textId="77777777">
        <w:trPr>
          <w:trHeight w:val="543"/>
        </w:trPr>
        <w:tc>
          <w:tcPr>
            <w:tcW w:w="719" w:type="dxa"/>
            <w:tcMar/>
          </w:tcPr>
          <w:p w:rsidR="00905C7E" w:rsidP="006D79A8" w:rsidRDefault="00905C7E" w14:paraId="4C269536" w14:textId="77777777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Pr="00376291" w:rsidR="00905C7E" w:rsidP="006D79A8" w:rsidRDefault="00905C7E" w14:paraId="7F3724BC" w14:textId="77777777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516AF74" wp14:editId="5255B6B4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1" style="width:26.55pt;height:26.25pt;mso-position-horizontal-relative:char;mso-position-vertical-relative:line" alt="gps icon" coordsize="337185,333375" o:spid="_x0000_s1026" w14:anchorId="4A054CE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cOmE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DcOmE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style="position:absolute;width:337185;height:333375;visibility:visible;mso-wrap-style:square;v-text-anchor:middle" coordsize="2647519,2612594" o:spid="_x0000_s1027" fillcolor="#bf678e [3206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filled="f" stroked="f" o:spt="75" o:preferrelative="t" path="m@4@5l@4@11@9@11@9@5xe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gradientshapeok="t" o:connecttype="rect" o:extrusionok="f"/>
                        <o:lock v:ext="edit" aspectratio="t"/>
                      </v:shapetype>
                      <v:shape id="Picture 23" style="position:absolute;left:91440;top:68580;width:151765;height:202565;visibility:visible;mso-wrap-style:square" alt="GPS icon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o:title="GPS icon" r:id="rId12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1" w:type="dxa"/>
            <w:tcMar/>
            <w:vAlign w:val="center"/>
          </w:tcPr>
          <w:p w:rsidRPr="00380FD1" w:rsidR="00905C7E" w:rsidP="00380FD1" w:rsidRDefault="00A26A2E" w14:paraId="018944A0" w14:textId="14DF8111">
            <w:pPr>
              <w:pStyle w:val="Information"/>
            </w:pPr>
            <w:r>
              <w:t>7016 199</w:t>
            </w:r>
            <w:r w:rsidRPr="00A26A2E">
              <w:rPr>
                <w:vertAlign w:val="superscript"/>
              </w:rPr>
              <w:t>th</w:t>
            </w:r>
            <w:r>
              <w:t xml:space="preserve"> St SE</w:t>
            </w:r>
          </w:p>
          <w:p w:rsidRPr="00380FD1" w:rsidR="00905C7E" w:rsidP="00380FD1" w:rsidRDefault="00A26A2E" w14:paraId="0A1A5936" w14:textId="444A933E">
            <w:pPr>
              <w:pStyle w:val="Information"/>
            </w:pPr>
            <w:r>
              <w:t>Snohomish, WA</w:t>
            </w:r>
          </w:p>
        </w:tc>
        <w:tc>
          <w:tcPr>
            <w:tcW w:w="423" w:type="dxa"/>
            <w:vMerge/>
            <w:tcMar/>
          </w:tcPr>
          <w:p w:rsidR="00905C7E" w:rsidP="00590471" w:rsidRDefault="00905C7E" w14:paraId="2FDD311B" w14:textId="7777777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  <w:tcMar/>
          </w:tcPr>
          <w:p w:rsidR="00905C7E" w:rsidP="005801E5" w:rsidRDefault="00905C7E" w14:paraId="53B19889" w14:textId="77777777">
            <w:pPr>
              <w:pStyle w:val="Heading1"/>
            </w:pPr>
          </w:p>
        </w:tc>
      </w:tr>
      <w:tr w:rsidR="00905C7E" w:rsidTr="5610E7A8" w14:paraId="40825905" w14:textId="77777777">
        <w:trPr>
          <w:trHeight w:val="183"/>
        </w:trPr>
        <w:tc>
          <w:tcPr>
            <w:tcW w:w="719" w:type="dxa"/>
            <w:tcMar/>
          </w:tcPr>
          <w:p w:rsidRPr="00376291" w:rsidR="00905C7E" w:rsidP="00222466" w:rsidRDefault="00905C7E" w14:paraId="263D3847" w14:textId="77777777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1" w:type="dxa"/>
            <w:gridSpan w:val="2"/>
            <w:tcMar/>
            <w:vAlign w:val="center"/>
          </w:tcPr>
          <w:p w:rsidRPr="00376291" w:rsidR="00905C7E" w:rsidP="00222466" w:rsidRDefault="00905C7E" w14:paraId="15A4CA3F" w14:textId="77777777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  <w:tcMar/>
          </w:tcPr>
          <w:p w:rsidR="00905C7E" w:rsidP="00590471" w:rsidRDefault="00905C7E" w14:paraId="6DEF8D2E" w14:textId="7777777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  <w:tcMar/>
          </w:tcPr>
          <w:p w:rsidR="00905C7E" w:rsidP="005801E5" w:rsidRDefault="00905C7E" w14:paraId="1A0803B1" w14:textId="77777777">
            <w:pPr>
              <w:pStyle w:val="Heading1"/>
            </w:pPr>
          </w:p>
        </w:tc>
      </w:tr>
      <w:tr w:rsidR="00905C7E" w:rsidTr="5610E7A8" w14:paraId="487C2CAB" w14:textId="77777777">
        <w:trPr>
          <w:trHeight w:val="624"/>
        </w:trPr>
        <w:tc>
          <w:tcPr>
            <w:tcW w:w="719" w:type="dxa"/>
            <w:tcMar/>
          </w:tcPr>
          <w:p w:rsidR="00905C7E" w:rsidP="006D79A8" w:rsidRDefault="00905C7E" w14:paraId="639DE5BD" w14:textId="77777777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Pr="00376291" w:rsidR="00905C7E" w:rsidP="006D79A8" w:rsidRDefault="00905C7E" w14:paraId="3B836418" w14:textId="77777777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D4EEEC2" wp14:editId="182A5A60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2" style="width:26.6pt;height:26.55pt;mso-position-horizontal-relative:char;mso-position-vertical-relative:line" alt="phone icon" coordsize="337820,337185" o:spid="_x0000_s1026" w14:anchorId="2B75FD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gbE+WT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">
                      <v:shape id="Freeform: Shape 162" style="position:absolute;width:337820;height:337185;visibility:visible;mso-wrap-style:square;v-text-anchor:middle" coordsize="2517880,2514600" o:spid="_x0000_s1027" fillcolor="#b2606e [3207]" stroked="f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style="position:absolute;left:83820;top:83820;width:164465;height:164465;visibility:visible;mso-wrap-style:square" alt="Phone icon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o:title="Phone icon" r:id="rId14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1" w:type="dxa"/>
            <w:tcMar/>
            <w:vAlign w:val="center"/>
          </w:tcPr>
          <w:p w:rsidRPr="00380FD1" w:rsidR="00905C7E" w:rsidP="00380FD1" w:rsidRDefault="00A26A2E" w14:paraId="3AA3BDCB" w14:textId="10B23BCF">
            <w:pPr>
              <w:pStyle w:val="Information"/>
            </w:pPr>
            <w:r>
              <w:t>425-791-0844</w:t>
            </w:r>
          </w:p>
        </w:tc>
        <w:tc>
          <w:tcPr>
            <w:tcW w:w="423" w:type="dxa"/>
            <w:vMerge/>
            <w:tcMar/>
          </w:tcPr>
          <w:p w:rsidR="00905C7E" w:rsidP="00590471" w:rsidRDefault="00905C7E" w14:paraId="36B4DCC1" w14:textId="7777777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  <w:tcMar/>
          </w:tcPr>
          <w:p w:rsidR="00905C7E" w:rsidP="005801E5" w:rsidRDefault="00905C7E" w14:paraId="5385A0F1" w14:textId="77777777">
            <w:pPr>
              <w:pStyle w:val="Heading1"/>
            </w:pPr>
          </w:p>
        </w:tc>
      </w:tr>
      <w:tr w:rsidR="00905C7E" w:rsidTr="5610E7A8" w14:paraId="34D54603" w14:textId="77777777">
        <w:trPr>
          <w:trHeight w:val="183"/>
        </w:trPr>
        <w:tc>
          <w:tcPr>
            <w:tcW w:w="719" w:type="dxa"/>
            <w:tcMar/>
          </w:tcPr>
          <w:p w:rsidRPr="00376291" w:rsidR="00905C7E" w:rsidP="00B6466C" w:rsidRDefault="00905C7E" w14:paraId="5ECA8445" w14:textId="77777777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1" w:type="dxa"/>
            <w:gridSpan w:val="2"/>
            <w:tcMar/>
            <w:vAlign w:val="center"/>
          </w:tcPr>
          <w:p w:rsidRPr="00376291" w:rsidR="00905C7E" w:rsidP="00B6466C" w:rsidRDefault="00905C7E" w14:paraId="1A413757" w14:textId="77777777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  <w:tcMar/>
          </w:tcPr>
          <w:p w:rsidR="00905C7E" w:rsidP="00590471" w:rsidRDefault="00905C7E" w14:paraId="52F4CA23" w14:textId="7777777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  <w:tcMar/>
          </w:tcPr>
          <w:p w:rsidR="00905C7E" w:rsidP="005801E5" w:rsidRDefault="00905C7E" w14:paraId="13FB9023" w14:textId="77777777">
            <w:pPr>
              <w:pStyle w:val="Heading1"/>
            </w:pPr>
          </w:p>
        </w:tc>
      </w:tr>
      <w:tr w:rsidR="00905C7E" w:rsidTr="5610E7A8" w14:paraId="0F0B56A7" w14:textId="77777777">
        <w:trPr>
          <w:trHeight w:val="633"/>
        </w:trPr>
        <w:tc>
          <w:tcPr>
            <w:tcW w:w="719" w:type="dxa"/>
            <w:tcMar/>
          </w:tcPr>
          <w:p w:rsidR="00905C7E" w:rsidP="006D79A8" w:rsidRDefault="00905C7E" w14:paraId="74EBBCE0" w14:textId="77777777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Pr="00376291" w:rsidR="00905C7E" w:rsidP="006D79A8" w:rsidRDefault="00905C7E" w14:paraId="12B9CAC6" w14:textId="77777777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BD9DCCF" wp14:editId="5FF8B30F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4" style="width:26.65pt;height:27.25pt;mso-position-horizontal-relative:char;mso-position-vertical-relative:line" alt="email icon" coordsize="338455,346075" o:spid="_x0000_s1026" w14:anchorId="6F7CEE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">
                      <v:shape id="Freeform: Shape 273" style="position:absolute;width:338455;height:346075;visibility:visible;mso-wrap-style:square;v-text-anchor:middle" coordsize="2731203,2794134" o:spid="_x0000_s1027" fillcolor="#9a4168 [2406]" stroked="f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style="position:absolute;left:83820;top:91440;width:164465;height:164465;visibility:visible;mso-wrap-style:square" alt="Email icon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o:title="Email icon" r:id="rId1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1" w:type="dxa"/>
            <w:tcMar/>
            <w:vAlign w:val="center"/>
          </w:tcPr>
          <w:p w:rsidRPr="00380FD1" w:rsidR="00905C7E" w:rsidP="00380FD1" w:rsidRDefault="00A26A2E" w14:paraId="7CA4C8E5" w14:textId="28488D7F">
            <w:pPr>
              <w:pStyle w:val="Information"/>
            </w:pPr>
            <w:r>
              <w:t>Drew.mm97@gmail.com</w:t>
            </w:r>
          </w:p>
        </w:tc>
        <w:tc>
          <w:tcPr>
            <w:tcW w:w="423" w:type="dxa"/>
            <w:vMerge/>
            <w:tcMar/>
          </w:tcPr>
          <w:p w:rsidR="00905C7E" w:rsidP="00590471" w:rsidRDefault="00905C7E" w14:paraId="58BBF785" w14:textId="7777777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  <w:tcMar/>
          </w:tcPr>
          <w:p w:rsidR="00905C7E" w:rsidP="005801E5" w:rsidRDefault="00905C7E" w14:paraId="3E138CBF" w14:textId="77777777">
            <w:pPr>
              <w:pStyle w:val="Heading1"/>
            </w:pPr>
          </w:p>
        </w:tc>
      </w:tr>
      <w:tr w:rsidR="00905C7E" w:rsidTr="5610E7A8" w14:paraId="24764ACC" w14:textId="77777777">
        <w:trPr>
          <w:trHeight w:val="174"/>
        </w:trPr>
        <w:tc>
          <w:tcPr>
            <w:tcW w:w="719" w:type="dxa"/>
            <w:tcMar/>
          </w:tcPr>
          <w:p w:rsidRPr="00376291" w:rsidR="00905C7E" w:rsidP="00B6466C" w:rsidRDefault="00905C7E" w14:paraId="41080149" w14:textId="77777777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1" w:type="dxa"/>
            <w:gridSpan w:val="2"/>
            <w:tcMar/>
            <w:vAlign w:val="center"/>
          </w:tcPr>
          <w:p w:rsidRPr="00376291" w:rsidR="00905C7E" w:rsidP="00B6466C" w:rsidRDefault="00905C7E" w14:paraId="6B262555" w14:textId="77777777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  <w:tcMar/>
          </w:tcPr>
          <w:p w:rsidR="00905C7E" w:rsidP="00590471" w:rsidRDefault="00905C7E" w14:paraId="31732996" w14:textId="7777777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  <w:tcMar/>
          </w:tcPr>
          <w:p w:rsidR="00905C7E" w:rsidP="005801E5" w:rsidRDefault="00905C7E" w14:paraId="2A0F3523" w14:textId="77777777">
            <w:pPr>
              <w:pStyle w:val="Heading1"/>
            </w:pPr>
          </w:p>
        </w:tc>
      </w:tr>
      <w:tr w:rsidR="00905C7E" w:rsidTr="5610E7A8" w14:paraId="5BF9086D" w14:textId="77777777">
        <w:trPr>
          <w:trHeight w:val="633"/>
        </w:trPr>
        <w:tc>
          <w:tcPr>
            <w:tcW w:w="719" w:type="dxa"/>
            <w:tcMar/>
          </w:tcPr>
          <w:p w:rsidR="00905C7E" w:rsidP="006D79A8" w:rsidRDefault="00905C7E" w14:paraId="692027BC" w14:textId="77777777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Pr="00376291" w:rsidR="00905C7E" w:rsidP="00A26A2E" w:rsidRDefault="00905C7E" w14:paraId="11A136E9" w14:textId="2EB9CD23">
            <w:pPr>
              <w:pStyle w:val="Information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1" w:type="dxa"/>
            <w:tcMar/>
            <w:vAlign w:val="center"/>
          </w:tcPr>
          <w:p w:rsidRPr="00380FD1" w:rsidR="00905C7E" w:rsidP="00380FD1" w:rsidRDefault="00905C7E" w14:paraId="70C4336D" w14:textId="16BEBF33">
            <w:pPr>
              <w:pStyle w:val="Information"/>
            </w:pPr>
          </w:p>
        </w:tc>
        <w:tc>
          <w:tcPr>
            <w:tcW w:w="423" w:type="dxa"/>
            <w:vMerge/>
            <w:tcMar/>
          </w:tcPr>
          <w:p w:rsidR="00905C7E" w:rsidP="00A14C79" w:rsidRDefault="00905C7E" w14:paraId="31F5D1F0" w14:textId="77777777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  <w:tcMar/>
          </w:tcPr>
          <w:p w:rsidR="00905C7E" w:rsidP="005801E5" w:rsidRDefault="00905C7E" w14:paraId="3E83A90C" w14:textId="77777777">
            <w:pPr>
              <w:pStyle w:val="Heading1"/>
            </w:pPr>
          </w:p>
        </w:tc>
      </w:tr>
      <w:tr w:rsidR="00905C7E" w:rsidTr="5610E7A8" w14:paraId="00071BAF" w14:textId="77777777">
        <w:trPr>
          <w:trHeight w:val="2448"/>
        </w:trPr>
        <w:tc>
          <w:tcPr>
            <w:tcW w:w="719" w:type="dxa"/>
            <w:tcMar/>
          </w:tcPr>
          <w:p w:rsidRPr="0056708E" w:rsidR="00905C7E" w:rsidP="00222466" w:rsidRDefault="00905C7E" w14:paraId="7BC519FB" w14:textId="77777777">
            <w:pPr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2941" w:type="dxa"/>
            <w:gridSpan w:val="2"/>
            <w:tcMar/>
          </w:tcPr>
          <w:p w:rsidRPr="0056708E" w:rsidR="00905C7E" w:rsidP="00222466" w:rsidRDefault="00905C7E" w14:paraId="5382B0F6" w14:textId="77777777">
            <w:pPr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423" w:type="dxa"/>
            <w:tcMar/>
          </w:tcPr>
          <w:p w:rsidR="00905C7E" w:rsidP="00222466" w:rsidRDefault="00905C7E" w14:paraId="57CBB418" w14:textId="77777777"/>
        </w:tc>
        <w:tc>
          <w:tcPr>
            <w:tcW w:w="6602" w:type="dxa"/>
            <w:vMerge/>
            <w:tcMar/>
          </w:tcPr>
          <w:p w:rsidR="00905C7E" w:rsidP="00222466" w:rsidRDefault="00905C7E" w14:paraId="3CC8D7AF" w14:textId="77777777"/>
        </w:tc>
      </w:tr>
    </w:tbl>
    <w:p w:rsidRPr="00CE1E3D" w:rsidR="007F5B63" w:rsidP="006D79A8" w:rsidRDefault="007F5B63" w14:paraId="2BBDCA83" w14:textId="77777777">
      <w:pPr>
        <w:pStyle w:val="BodyText"/>
      </w:pPr>
    </w:p>
    <w:sectPr w:rsidRPr="00CE1E3D" w:rsidR="007F5B63" w:rsidSect="00905C7E">
      <w:headerReference w:type="default" r:id="rId17"/>
      <w:type w:val="continuous"/>
      <w:pgSz w:w="12240" w:h="15840" w:orient="portrait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26A2E" w:rsidP="00590471" w:rsidRDefault="00A26A2E" w14:paraId="4B68C3E8" w14:textId="77777777">
      <w:r>
        <w:separator/>
      </w:r>
    </w:p>
  </w:endnote>
  <w:endnote w:type="continuationSeparator" w:id="0">
    <w:p w:rsidR="00A26A2E" w:rsidP="00590471" w:rsidRDefault="00A26A2E" w14:paraId="199C3A52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26A2E" w:rsidP="00590471" w:rsidRDefault="00A26A2E" w14:paraId="4682C1E9" w14:textId="77777777">
      <w:r>
        <w:separator/>
      </w:r>
    </w:p>
  </w:footnote>
  <w:footnote w:type="continuationSeparator" w:id="0">
    <w:p w:rsidR="00A26A2E" w:rsidP="00590471" w:rsidRDefault="00A26A2E" w14:paraId="76C3A333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dec="http://schemas.microsoft.com/office/drawing/2017/decorative" xmlns:a16="http://schemas.microsoft.com/office/drawing/2014/main" mc:Ignorable="w14 w15 w16se w16cid w16 w16cex wp14">
  <w:p w:rsidR="00590471" w:rsidP="00060042" w:rsidRDefault="00310F17" w14:paraId="63707BA3" w14:textId="77777777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B628BB7" wp14:editId="0E96E937">
              <wp:simplePos x="0" y="0"/>
              <wp:positionH relativeFrom="column">
                <wp:posOffset>-1609090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3">
                                  <a:lumMod val="75000"/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7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26680" cy="262467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3">
                                  <a:lumMod val="75000"/>
                                  <a:alpha val="18000"/>
                                </a:schemeClr>
                              </a:gs>
                              <a:gs pos="100000">
                                <a:schemeClr val="accent3">
                                  <a:lumMod val="75000"/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75000"/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111500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6" style="position:absolute;margin-left:-126.7pt;margin-top:-36pt;width:682.4pt;height:830.55pt;z-index:251657216;mso-width-percent:1115;mso-width-percent:1115" coordsize="86667,105479" coordorigin=",-2286" o:spid="_x0000_s1026" w14:anchorId="7A67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">
              <v:group id="Group 14" style="position:absolute;top:1981;width:40640;height:38195" coordsize="40644,40105" o:spid="_x0000_s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style="position:absolute;width:40644;height:40105;rotation:180;flip:x;visibility:visible;mso-wrap-style:square;v-text-anchor:middle" coordsize="2647519,2612594" o:spid="_x0000_s1028" fillcolor="white [3212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">
                  <v:fill type="gradientRadial" color2="#9a4168 [2406]" focus="100%" focussize="" focusposition="1" o:opacity2="24248f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style="position:absolute;left:2909;top:4364;width:32264;height:31839;visibility:visible;mso-wrap-style:square;v-text-anchor:middle" coordsize="2647519,2612594" o:spid="_x0000_s1029" fillcolor="#9a4168 [2406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style="position:absolute;left:9140;top:-2286;width:77267;height:2624;visibility:visible;mso-wrap-style:square;v-text-anchor:middle" o:spid="_x0000_s1030" fillcolor="#9a4168 [2406]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"/>
              <v:group id="Group 12" style="position:absolute;left:27203;top:7696;width:59464;height:95497" coordsize="48666,78166" coordorigin="-26637,-52836" o:spid="_x0000_s1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style="position:absolute;left:-27;top:5584;width:22055;height:19745;rotation:180;flip:x y;visibility:visible;mso-wrap-style:square;v-text-anchor:middle" coordsize="2647519,2612594" o:spid="_x0000_s1032" fillcolor="#9a4168 [2406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">
                  <v:fill type="gradientRadial" opacity="11796f" color2="#9a4168 [2406]" focus="100%" focussize="" focusposition="1" o:opacity2="13107f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style="position:absolute;left:3918;top:8849;width:16843;height:15090;rotation:180;visibility:visible;mso-wrap-style:square;v-text-anchor:middle" coordsize="2647519,2612594" o:spid="_x0000_s1033" fillcolor="#9a4168 [2406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style="position:absolute;left:12053;top:5196;width:7689;height:7590;rotation:180;flip:x y;visibility:visible;mso-wrap-style:square;v-text-anchor:middle" coordsize="2647519,2612594" o:spid="_x0000_s1034" fillcolor="#731f1c [3208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style="position:absolute;left:-2182;top:13957;width:4497;height:4440;rotation:180;flip:x y;visibility:visible;mso-wrap-style:square;v-text-anchor:middle" coordsize="2647519,2612594" o:spid="_x0000_s1035" fillcolor="#731f1c [3208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style="position:absolute;left:-26637;top:-52836;width:4498;height:4439;rotation:180;flip:x y;visibility:visible;mso-wrap-style:square;v-text-anchor:middle" coordsize="2647519,2612594" o:spid="_x0000_s1036" fillcolor="#731f1c [3208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style="position:absolute;left:5966;top:4616;width:2809;height:2773;rotation:180;flip:x y;visibility:visible;mso-wrap-style:square;v-text-anchor:middle" coordsize="2647519,2612594" o:spid="_x0000_s1037" fillcolor="#731f1c [3208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Pr="00060042" w:rsid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  <w:color w:val="B2606E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hint="default" w:ascii="Symbol" w:hAnsi="Symbol"/>
        <w:color w:val="B2606E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trackRevisions w:val="false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A2E"/>
    <w:rsid w:val="000103E7"/>
    <w:rsid w:val="00060042"/>
    <w:rsid w:val="0007592D"/>
    <w:rsid w:val="0008685D"/>
    <w:rsid w:val="000E1F89"/>
    <w:rsid w:val="00112FD7"/>
    <w:rsid w:val="00150ABD"/>
    <w:rsid w:val="00222466"/>
    <w:rsid w:val="00276026"/>
    <w:rsid w:val="002B4549"/>
    <w:rsid w:val="00310F17"/>
    <w:rsid w:val="003326CB"/>
    <w:rsid w:val="00376291"/>
    <w:rsid w:val="00380FD1"/>
    <w:rsid w:val="00383D02"/>
    <w:rsid w:val="004E158A"/>
    <w:rsid w:val="00565C77"/>
    <w:rsid w:val="0056708E"/>
    <w:rsid w:val="005801E5"/>
    <w:rsid w:val="00583D16"/>
    <w:rsid w:val="00590471"/>
    <w:rsid w:val="005D01FA"/>
    <w:rsid w:val="006D79A8"/>
    <w:rsid w:val="007575B6"/>
    <w:rsid w:val="007F5B63"/>
    <w:rsid w:val="00803A0A"/>
    <w:rsid w:val="00846CB9"/>
    <w:rsid w:val="008A1E6E"/>
    <w:rsid w:val="008C2CFC"/>
    <w:rsid w:val="00905C7E"/>
    <w:rsid w:val="00912DC8"/>
    <w:rsid w:val="009475DC"/>
    <w:rsid w:val="00967B93"/>
    <w:rsid w:val="009B6A60"/>
    <w:rsid w:val="00A26A2E"/>
    <w:rsid w:val="00A31464"/>
    <w:rsid w:val="00A31B16"/>
    <w:rsid w:val="00AA78C1"/>
    <w:rsid w:val="00AC6C7E"/>
    <w:rsid w:val="00B6466C"/>
    <w:rsid w:val="00C14078"/>
    <w:rsid w:val="00CE1E3D"/>
    <w:rsid w:val="00D053FA"/>
    <w:rsid w:val="00E26AED"/>
    <w:rsid w:val="00E73AB8"/>
    <w:rsid w:val="00E90A60"/>
    <w:rsid w:val="00ED47F7"/>
    <w:rsid w:val="00EE7E09"/>
    <w:rsid w:val="00F0223C"/>
    <w:rsid w:val="00F21D39"/>
    <w:rsid w:val="00F3235D"/>
    <w:rsid w:val="00F878BD"/>
    <w:rsid w:val="00FC03FE"/>
    <w:rsid w:val="00FE7401"/>
    <w:rsid w:val="5610E7A8"/>
    <w:rsid w:val="7C5F3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C2DB8D8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eastAsia="Times New Roman" w:cs="Times New Roman" w:asciiTheme="minorHAnsi" w:hAnsiTheme="minorHAns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uiPriority="9" w:semiHidden="1" w:unhideWhenUsed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semiHidden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semiHidden="1"/>
    <w:lsdException w:name="Intense Quote" w:uiPriority="30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/>
    <w:lsdException w:name="Intense Emphasis" w:uiPriority="21" w:semiHidden="1"/>
    <w:lsdException w:name="Subtle Reference" w:uiPriority="31" w:semiHidden="1"/>
    <w:lsdException w:name="Intense Reference" w:uiPriority="32" w:semiHidden="1"/>
    <w:lsdException w:name="Book Title" w:uiPriority="33" w:semiHidden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styleId="Normal" w:default="1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B6A60"/>
    <w:pPr>
      <w:pBdr>
        <w:top w:val="single" w:color="9A4168" w:themeColor="accent3" w:themeShade="BF" w:sz="24" w:space="8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9A4168" w:themeColor="accent3" w:themeShade="BF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9B6A60"/>
    <w:pPr>
      <w:kinsoku w:val="0"/>
      <w:overflowPunct w:val="0"/>
      <w:spacing w:before="360" w:after="120"/>
      <w:outlineLvl w:val="1"/>
    </w:pPr>
    <w:rPr>
      <w:rFonts w:cs="Georgia" w:asciiTheme="majorHAnsi" w:hAnsiTheme="majorHAnsi"/>
      <w:b/>
      <w:bCs/>
      <w:color w:val="672B46" w:themeColor="accent3" w:themeShade="80"/>
      <w:sz w:val="24"/>
      <w:szCs w:val="20"/>
      <w:u w:val="single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styleId="BodyTextChar" w:customStyle="1">
    <w:name w:val="Body Text Char"/>
    <w:basedOn w:val="DefaultParagraphFont"/>
    <w:link w:val="BodyText"/>
    <w:uiPriority w:val="1"/>
    <w:semiHidden/>
    <w:rsid w:val="00EE7E09"/>
    <w:rPr>
      <w:rFonts w:cs="Georgia" w:asciiTheme="minorHAnsi" w:hAnsiTheme="minorHAnsi"/>
    </w:rPr>
  </w:style>
  <w:style w:type="character" w:styleId="Heading1Char" w:customStyle="1">
    <w:name w:val="Heading 1 Char"/>
    <w:basedOn w:val="DefaultParagraphFont"/>
    <w:link w:val="Heading1"/>
    <w:uiPriority w:val="9"/>
    <w:rsid w:val="009B6A60"/>
    <w:rPr>
      <w:rFonts w:asciiTheme="majorHAnsi" w:hAnsiTheme="majorHAnsi"/>
      <w:b/>
      <w:bCs/>
      <w:color w:val="9A4168" w:themeColor="accent3" w:themeShade="BF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styleId="TableParagraph" w:customStyle="1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9B6A60"/>
    <w:pPr>
      <w:pBdr>
        <w:bottom w:val="single" w:color="9A4168" w:themeColor="accent3" w:themeShade="BF" w:sz="24" w:space="8"/>
      </w:pBdr>
      <w:kinsoku w:val="0"/>
      <w:overflowPunct w:val="0"/>
      <w:spacing w:before="240" w:after="480"/>
    </w:pPr>
    <w:rPr>
      <w:rFonts w:asciiTheme="majorHAnsi" w:hAnsiTheme="majorHAnsi"/>
      <w:b/>
      <w:bCs/>
      <w:color w:val="9A4168" w:themeColor="accent3" w:themeShade="BF"/>
      <w:sz w:val="48"/>
      <w:szCs w:val="42"/>
    </w:rPr>
  </w:style>
  <w:style w:type="character" w:styleId="TitleChar" w:customStyle="1">
    <w:name w:val="Title Char"/>
    <w:basedOn w:val="DefaultParagraphFont"/>
    <w:link w:val="Title"/>
    <w:uiPriority w:val="10"/>
    <w:rsid w:val="009B6A60"/>
    <w:rPr>
      <w:rFonts w:asciiTheme="majorHAnsi" w:hAnsiTheme="majorHAnsi"/>
      <w:b/>
      <w:bCs/>
      <w:color w:val="9A4168" w:themeColor="accent3" w:themeShade="BF"/>
      <w:sz w:val="48"/>
      <w:szCs w:val="42"/>
    </w:rPr>
  </w:style>
  <w:style w:type="paragraph" w:styleId="Information" w:customStyle="1">
    <w:name w:val="Information"/>
    <w:basedOn w:val="BodyText"/>
    <w:uiPriority w:val="1"/>
    <w:qFormat/>
    <w:rsid w:val="00AA78C1"/>
    <w:pPr>
      <w:kinsoku w:val="0"/>
      <w:overflowPunct w:val="0"/>
      <w:spacing w:before="4"/>
    </w:pPr>
    <w:rPr>
      <w:color w:val="8A434E" w:themeColor="accent4" w:themeShade="BF"/>
      <w:szCs w:val="17"/>
    </w:rPr>
  </w:style>
  <w:style w:type="paragraph" w:styleId="Dates" w:customStyle="1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B2606E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styleId="DateChar" w:customStyle="1">
    <w:name w:val="Date Char"/>
    <w:basedOn w:val="DefaultParagraphFont"/>
    <w:link w:val="Date"/>
    <w:uiPriority w:val="99"/>
    <w:rsid w:val="00222466"/>
    <w:rPr>
      <w:rFonts w:cs="Georgia" w:asciiTheme="minorHAnsi" w:hAnsiTheme="minorHAnsi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styleId="Heading2Char" w:customStyle="1">
    <w:name w:val="Heading 2 Char"/>
    <w:basedOn w:val="DefaultParagraphFont"/>
    <w:link w:val="Heading2"/>
    <w:uiPriority w:val="9"/>
    <w:rsid w:val="009B6A60"/>
    <w:rPr>
      <w:rFonts w:cs="Georgia" w:asciiTheme="majorHAnsi" w:hAnsiTheme="majorHAnsi"/>
      <w:b/>
      <w:bCs/>
      <w:color w:val="672B46" w:themeColor="accent3" w:themeShade="80"/>
      <w:sz w:val="24"/>
      <w:szCs w:val="20"/>
      <w:u w:val="single"/>
    </w:rPr>
  </w:style>
  <w:style w:type="paragraph" w:styleId="Experience" w:customStyle="1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styleId="SchoolName" w:customStyle="1">
    <w:name w:val="School Name"/>
    <w:basedOn w:val="Normal"/>
    <w:uiPriority w:val="1"/>
    <w:rsid w:val="00905C7E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png" Id="rId13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header" Target="header1.xml" Id="rId17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styles" Target="styles.xml" Id="rId5" /><Relationship Type="http://schemas.openxmlformats.org/officeDocument/2006/relationships/image" Target="media/image6.png" Id="rId15" /><Relationship Type="http://schemas.openxmlformats.org/officeDocument/2006/relationships/glossaryDocument" Target="glossary/document.xml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Relationship Type="http://schemas.openxmlformats.org/officeDocument/2006/relationships/image" Target="/media/image2.jpg" Id="R661a22d7b18048aa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mur\AppData\Roaming\Microsoft\Templates\Rose%20suite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5522F35F5CD4C578105D9AD9789F1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750B5B-86EC-4F9B-81F3-A0DF4458D454}"/>
      </w:docPartPr>
      <w:docPartBody>
        <w:p w:rsidR="00000000" w:rsidRDefault="006B378E">
          <w:pPr>
            <w:pStyle w:val="C5522F35F5CD4C578105D9AD9789F152"/>
          </w:pPr>
          <w:r w:rsidRPr="00AC6C7E">
            <w:t>Experience</w:t>
          </w:r>
        </w:p>
      </w:docPartBody>
    </w:docPart>
    <w:docPart>
      <w:docPartPr>
        <w:name w:val="B65D16091A064A26934FA07E1FDBFF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287CFA-4F6F-4F23-86BE-BF5AA523F5E3}"/>
      </w:docPartPr>
      <w:docPartBody>
        <w:p w:rsidR="00000000" w:rsidRDefault="006B378E">
          <w:pPr>
            <w:pStyle w:val="B65D16091A064A26934FA07E1FDBFF3A"/>
          </w:pPr>
          <w:r w:rsidRPr="00AC6C7E">
            <w:t>Education</w:t>
          </w:r>
        </w:p>
      </w:docPartBody>
    </w:docPart>
    <w:docPart>
      <w:docPartPr>
        <w:name w:val="E528FD3D3FEA4052B95532C286E775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204226-2DBB-471B-93AD-ED8C81A288D2}"/>
      </w:docPartPr>
      <w:docPartBody>
        <w:p w:rsidR="00000000" w:rsidRDefault="006B378E">
          <w:pPr>
            <w:pStyle w:val="E528FD3D3FEA4052B95532C286E77559"/>
          </w:pPr>
          <w:r w:rsidRPr="00AC6C7E">
            <w:t>References</w:t>
          </w:r>
        </w:p>
      </w:docPartBody>
    </w:docPart>
    <w:docPart>
      <w:docPartPr>
        <w:name w:val="3E8F22382CB24F7492D874201BE866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B240E0-52C0-4542-B0C1-942D6EFC009D}"/>
      </w:docPartPr>
      <w:docPartBody>
        <w:p w:rsidR="00000000" w:rsidRDefault="006B378E">
          <w:pPr>
            <w:pStyle w:val="3E8F22382CB24F7492D874201BE866C4"/>
          </w:pPr>
          <w:r w:rsidRPr="00740017">
            <w:rPr>
              <w:rFonts w:ascii="Calibri" w:hAnsi="Calibri" w:cs="Calibri"/>
            </w:rPr>
            <w:t>[Available upon request.]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B2F250A3D9E4A16BCF1D38318220AEA">
    <w:name w:val="8B2F250A3D9E4A16BCF1D38318220AEA"/>
  </w:style>
  <w:style w:type="paragraph" w:customStyle="1" w:styleId="8C059BDA5F47441D9C6E34E107818B5A">
    <w:name w:val="8C059BDA5F47441D9C6E34E107818B5A"/>
  </w:style>
  <w:style w:type="paragraph" w:customStyle="1" w:styleId="C5522F35F5CD4C578105D9AD9789F152">
    <w:name w:val="C5522F35F5CD4C578105D9AD9789F152"/>
  </w:style>
  <w:style w:type="paragraph" w:customStyle="1" w:styleId="C558138015E049E2BF0A617B9CF7A685">
    <w:name w:val="C558138015E049E2BF0A617B9CF7A685"/>
  </w:style>
  <w:style w:type="paragraph" w:customStyle="1" w:styleId="D1C046C59328438FB77B77570DB9B8FC">
    <w:name w:val="D1C046C59328438FB77B77570DB9B8FC"/>
  </w:style>
  <w:style w:type="paragraph" w:customStyle="1" w:styleId="3B3578059E76412DA96BC9A9B4030D37">
    <w:name w:val="3B3578059E76412DA96BC9A9B4030D37"/>
  </w:style>
  <w:style w:type="paragraph" w:customStyle="1" w:styleId="753E4BE6C19A4700ABB4C7AD7A067F5D">
    <w:name w:val="753E4BE6C19A4700ABB4C7AD7A067F5D"/>
  </w:style>
  <w:style w:type="paragraph" w:customStyle="1" w:styleId="63CA80291689437590A144416E850D8A">
    <w:name w:val="63CA80291689437590A144416E850D8A"/>
  </w:style>
  <w:style w:type="paragraph" w:customStyle="1" w:styleId="F1696222A46B4B66BE8D60D576748543">
    <w:name w:val="F1696222A46B4B66BE8D60D576748543"/>
  </w:style>
  <w:style w:type="paragraph" w:customStyle="1" w:styleId="B6B377D2DDB94563ACB737E8C9318FFA">
    <w:name w:val="B6B377D2DDB94563ACB737E8C9318FFA"/>
  </w:style>
  <w:style w:type="paragraph" w:customStyle="1" w:styleId="08132663AD054478B2642023BDE07C7F">
    <w:name w:val="08132663AD054478B2642023BDE07C7F"/>
  </w:style>
  <w:style w:type="paragraph" w:customStyle="1" w:styleId="4AD9AC1FF2F240768F776B6275E083C9">
    <w:name w:val="4AD9AC1FF2F240768F776B6275E083C9"/>
  </w:style>
  <w:style w:type="paragraph" w:customStyle="1" w:styleId="BC88DEBF68394EDEA78517EC9227EDDD">
    <w:name w:val="BC88DEBF68394EDEA78517EC9227EDDD"/>
  </w:style>
  <w:style w:type="paragraph" w:customStyle="1" w:styleId="8CD6C4B6EA3E4598BCD46B5321E820C5">
    <w:name w:val="8CD6C4B6EA3E4598BCD46B5321E820C5"/>
  </w:style>
  <w:style w:type="paragraph" w:customStyle="1" w:styleId="F6AFD41195B84BC98E768105C8BD55F5">
    <w:name w:val="F6AFD41195B84BC98E768105C8BD55F5"/>
  </w:style>
  <w:style w:type="paragraph" w:customStyle="1" w:styleId="517FC8B9254345F49E40A35857ABF8BD">
    <w:name w:val="517FC8B9254345F49E40A35857ABF8BD"/>
  </w:style>
  <w:style w:type="paragraph" w:customStyle="1" w:styleId="BB0A6CD1F71C411E8336356361C1EA4E">
    <w:name w:val="BB0A6CD1F71C411E8336356361C1EA4E"/>
  </w:style>
  <w:style w:type="paragraph" w:customStyle="1" w:styleId="9B99B806C89B46BAAF4A30361C569801">
    <w:name w:val="9B99B806C89B46BAAF4A30361C569801"/>
  </w:style>
  <w:style w:type="paragraph" w:customStyle="1" w:styleId="DC01186C2ADA459FAAAA52A83F2B51EA">
    <w:name w:val="DC01186C2ADA459FAAAA52A83F2B51EA"/>
  </w:style>
  <w:style w:type="paragraph" w:customStyle="1" w:styleId="B65D16091A064A26934FA07E1FDBFF3A">
    <w:name w:val="B65D16091A064A26934FA07E1FDBFF3A"/>
  </w:style>
  <w:style w:type="paragraph" w:customStyle="1" w:styleId="1EFC967F1ED54A14B81117B9808CF4A3">
    <w:name w:val="1EFC967F1ED54A14B81117B9808CF4A3"/>
  </w:style>
  <w:style w:type="paragraph" w:customStyle="1" w:styleId="32C68A8B0C6E40DFB2FD40B959C7AB45">
    <w:name w:val="32C68A8B0C6E40DFB2FD40B959C7AB45"/>
  </w:style>
  <w:style w:type="paragraph" w:customStyle="1" w:styleId="AA4F1BDA03B14197A3C9B6EC6378AF9A">
    <w:name w:val="AA4F1BDA03B14197A3C9B6EC6378AF9A"/>
  </w:style>
  <w:style w:type="paragraph" w:customStyle="1" w:styleId="CB487BF66A944FA8B80CE45B02AF9A40">
    <w:name w:val="CB487BF66A944FA8B80CE45B02AF9A40"/>
  </w:style>
  <w:style w:type="paragraph" w:customStyle="1" w:styleId="3FEA6B6C9A9946C6B560C6653B98D8BD">
    <w:name w:val="3FEA6B6C9A9946C6B560C6653B98D8BD"/>
  </w:style>
  <w:style w:type="paragraph" w:customStyle="1" w:styleId="02A14CC2D6774962A534C1B8179E795B">
    <w:name w:val="02A14CC2D6774962A534C1B8179E795B"/>
  </w:style>
  <w:style w:type="paragraph" w:customStyle="1" w:styleId="B04CFC926CDC4E14BE0D23B71885CAAC">
    <w:name w:val="B04CFC926CDC4E14BE0D23B71885CAAC"/>
  </w:style>
  <w:style w:type="paragraph" w:customStyle="1" w:styleId="E528FD3D3FEA4052B95532C286E77559">
    <w:name w:val="E528FD3D3FEA4052B95532C286E77559"/>
  </w:style>
  <w:style w:type="paragraph" w:customStyle="1" w:styleId="3E8F22382CB24F7492D874201BE866C4">
    <w:name w:val="3E8F22382CB24F7492D874201BE866C4"/>
  </w:style>
  <w:style w:type="paragraph" w:customStyle="1" w:styleId="67222C02819A48FEA470E1560FD8BBD2">
    <w:name w:val="67222C02819A48FEA470E1560FD8BBD2"/>
  </w:style>
  <w:style w:type="paragraph" w:customStyle="1" w:styleId="9EDA350DB5C44FBAA55FE50FA7BFA9B4">
    <w:name w:val="9EDA350DB5C44FBAA55FE50FA7BFA9B4"/>
  </w:style>
  <w:style w:type="paragraph" w:customStyle="1" w:styleId="732F092A4DEF41EBAC86C69FB69C227B">
    <w:name w:val="732F092A4DEF41EBAC86C69FB69C227B"/>
  </w:style>
  <w:style w:type="paragraph" w:customStyle="1" w:styleId="3981CA1460894734B63A2910F79C9B41">
    <w:name w:val="3981CA1460894734B63A2910F79C9B41"/>
  </w:style>
  <w:style w:type="paragraph" w:customStyle="1" w:styleId="83D4C6C29AC24B54A60BCBB6EEC7D1E4">
    <w:name w:val="83D4C6C29AC24B54A60BCBB6EEC7D1E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72DE2C6-57EA-413F-B116-F1503714698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C2ACA914-5E8F-4278-8CB2-8B29426973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010555-7755-44A0-94C7-69AB0AE398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Rose suite resume.dotx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dc:description/>
  <lastModifiedBy>Samurai Muzzy</lastModifiedBy>
  <revision>3</revision>
  <dcterms:created xsi:type="dcterms:W3CDTF">2020-07-13T18:08:00.0000000Z</dcterms:created>
  <dcterms:modified xsi:type="dcterms:W3CDTF">2021-10-13T09:07:22.2693050Z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