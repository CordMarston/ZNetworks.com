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DE3" w:rsidRPr="00E829B2" w:rsidRDefault="008A5ABE">
      <w:pPr>
        <w:pStyle w:val="NoSpacing"/>
        <w:rPr>
          <w:color w:val="46464A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0" allowOverlap="0">
                <wp:simplePos x="0" y="0"/>
                <wp:positionH relativeFrom="page">
                  <wp:posOffset>685800</wp:posOffset>
                </wp:positionH>
                <wp:positionV relativeFrom="page">
                  <wp:posOffset>1988819</wp:posOffset>
                </wp:positionV>
                <wp:extent cx="6400800" cy="0"/>
                <wp:effectExtent l="0" t="0" r="0" b="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6F6F74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FA408F" id="Straight Connector 1" o:spid="_x0000_s1026" style="position:absolute;z-index:251657728;visibility:visible;mso-wrap-style:square;mso-width-percent:0;mso-height-percent:0;mso-wrap-distance-left:9pt;mso-wrap-distance-top:.mm;mso-wrap-distance-right:9pt;mso-wrap-distance-bottom:.mm;mso-position-horizontal:absolute;mso-position-horizontal-relative:page;mso-position-vertical:absolute;mso-position-vertical-relative:page;mso-width-percent:0;mso-height-percent:0;mso-width-relative:margin;mso-height-relative:page" from="54pt,156.6pt" to="558pt,15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" o:allowincell="f" o:allowoverlap="f" strokecolor="#6f6f74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548640" distL="114300" distR="114300" simplePos="0" relativeHeight="2516567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00800" cy="1301115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0800" cy="130111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duotone>
                              <a:srgbClr val="FFFFFF">
                                <a:tint val="95000"/>
                              </a:srgbClr>
                              <a:srgbClr val="FFFFFF">
                                <a:shade val="20000"/>
                              </a:srgbClr>
                            </a:duotone>
                          </a:blip>
                          <a:srcRect/>
                          <a:tile tx="0" ty="0" sx="100000" sy="100000" flip="none" algn="tl"/>
                        </a:blipFill>
                        <a:ln w="1905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15000</wp14:pctHeight>
                </wp14:sizeRelV>
              </wp:anchor>
            </w:drawing>
          </mc:Choice>
          <mc:Fallback>
            <w:pict>
              <v:rect w14:anchorId="2AE07466" id="Rectangle 2" o:spid="_x0000_s1026" style="position:absolute;margin-left:0;margin-top:0;width:7in;height:102.45pt;z-index:25165670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" stroked="f" strokeweight="1.5pt">
                <v:fill r:id="rId12" o:title="" recolor="t" rotate="t" type="tile"/>
                <v:imagedata recolortarget="white"/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274320" distL="457200" distR="457200" simplePos="0" relativeHeight="251658752" behindDoc="0" locked="0" layoutInCell="1" allowOverlap="1">
                <wp:simplePos x="0" y="0"/>
                <wp:positionH relativeFrom="page">
                  <wp:posOffset>2590165</wp:posOffset>
                </wp:positionH>
                <wp:positionV relativeFrom="page">
                  <wp:posOffset>1747520</wp:posOffset>
                </wp:positionV>
                <wp:extent cx="2574290" cy="502285"/>
                <wp:effectExtent l="25400" t="25400" r="21590" b="21590"/>
                <wp:wrapTopAndBottom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4290" cy="5022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430DE3" w:rsidRDefault="008E0AAF">
                            <w:pPr>
                              <w:pStyle w:val="PersonalName"/>
                            </w:pPr>
                            <w:r>
                              <w:t>Melody r plumb</w:t>
                            </w:r>
                          </w:p>
                        </w:txbxContent>
                      </wps:txbx>
                      <wps:bodyPr vert="horz" wrap="none" lIns="182880" tIns="91440" rIns="182880" bIns="45720" rtlCol="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203.95pt;margin-top:137.6pt;width:202.7pt;height:39.55pt;z-index:251658752;visibility:visible;mso-wrap-style:none;mso-width-percent:0;mso-height-percent:0;mso-wrap-distance-left:36pt;mso-wrap-distance-top:0;mso-wrap-distance-right:36pt;mso-wrap-distance-bottom:21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" fillcolor="black" strokeweight="4.5pt">
                <v:stroke linestyle="thinThick"/>
                <v:path arrowok="t"/>
                <v:textbox style="mso-fit-shape-to-text:t" inset="14.4pt,7.2pt,14.4pt">
                  <w:txbxContent>
                    <w:p w:rsidR="00430DE3" w:rsidRDefault="008E0AAF">
                      <w:pPr>
                        <w:pStyle w:val="PersonalName"/>
                      </w:pPr>
                      <w:r>
                        <w:t>Melody r plumb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E0AAF" w:rsidRPr="00E829B2">
        <w:rPr>
          <w:color w:val="46464A"/>
        </w:rPr>
        <w:t>plumbmelody@gmail.com</w:t>
      </w:r>
      <w:r w:rsidR="00BC2227" w:rsidRPr="00E829B2">
        <w:rPr>
          <w:color w:val="46464A"/>
        </w:rPr>
        <w:t xml:space="preserve"> </w:t>
      </w:r>
      <w:r w:rsidR="00BC2227" w:rsidRPr="00E829B2">
        <w:rPr>
          <w:color w:val="6F6F74"/>
          <w:sz w:val="16"/>
        </w:rPr>
        <w:sym w:font="Wingdings" w:char="F074"/>
      </w:r>
      <w:r w:rsidR="00BC2227" w:rsidRPr="00E829B2">
        <w:rPr>
          <w:color w:val="46464A"/>
        </w:rPr>
        <w:t xml:space="preserve">  </w:t>
      </w:r>
      <w:r w:rsidR="008E0AAF" w:rsidRPr="00E829B2">
        <w:rPr>
          <w:color w:val="46464A"/>
        </w:rPr>
        <w:t xml:space="preserve">6309 78th Pl NE Marysville, WA 98270 </w:t>
      </w:r>
      <w:r w:rsidR="00BC2227" w:rsidRPr="00E829B2">
        <w:rPr>
          <w:color w:val="6F6F74"/>
          <w:sz w:val="16"/>
        </w:rPr>
        <w:sym w:font="Wingdings" w:char="F074"/>
      </w:r>
      <w:r w:rsidR="00BC2227" w:rsidRPr="00E829B2">
        <w:rPr>
          <w:color w:val="46464A"/>
        </w:rPr>
        <w:t xml:space="preserve"> </w:t>
      </w:r>
      <w:r w:rsidR="008E0AAF" w:rsidRPr="00E829B2">
        <w:rPr>
          <w:color w:val="46464A"/>
        </w:rPr>
        <w:t>(425)308-0285</w:t>
      </w:r>
    </w:p>
    <w:p w:rsidR="00430DE3" w:rsidRDefault="00430DE3" w:rsidP="008E0AAF">
      <w:pPr>
        <w:jc w:val="both"/>
      </w:pPr>
    </w:p>
    <w:p w:rsidR="00553A86" w:rsidRDefault="00553A86" w:rsidP="00553A86">
      <w:pPr>
        <w:pStyle w:val="ListParagraph"/>
        <w:ind w:left="720" w:firstLine="0"/>
        <w:jc w:val="both"/>
        <w:rPr>
          <w:color w:val="000000"/>
        </w:rPr>
        <w:sectPr w:rsidR="00553A86">
          <w:headerReference w:type="default" r:id="rId13"/>
          <w:footerReference w:type="default" r:id="rId14"/>
          <w:pgSz w:w="12240" w:h="15840"/>
          <w:pgMar w:top="1080" w:right="1080" w:bottom="1080" w:left="1080" w:header="720" w:footer="720" w:gutter="0"/>
          <w:cols w:space="720"/>
          <w:titlePg/>
          <w:docGrid w:linePitch="360"/>
        </w:sectPr>
      </w:pPr>
    </w:p>
    <w:p w:rsidR="00352DAA" w:rsidRDefault="00352DAA" w:rsidP="00553A86">
      <w:pPr>
        <w:pStyle w:val="ListParagraph"/>
        <w:ind w:left="720" w:firstLine="0"/>
        <w:jc w:val="both"/>
        <w:rPr>
          <w:color w:val="000000"/>
        </w:rPr>
        <w:sectPr w:rsidR="00352DAA" w:rsidSect="00553A86">
          <w:type w:val="continuous"/>
          <w:pgSz w:w="12240" w:h="15840"/>
          <w:pgMar w:top="1080" w:right="1080" w:bottom="1080" w:left="1080" w:header="720" w:footer="720" w:gutter="0"/>
          <w:cols w:space="720"/>
          <w:titlePg/>
          <w:docGrid w:linePitch="360"/>
        </w:sectPr>
      </w:pPr>
    </w:p>
    <w:p w:rsidR="009F2AF7" w:rsidRDefault="00DF52D6" w:rsidP="009F2AF7">
      <w:pPr>
        <w:pStyle w:val="ListParagraph"/>
        <w:numPr>
          <w:ilvl w:val="0"/>
          <w:numId w:val="9"/>
        </w:numPr>
        <w:rPr>
          <w:color w:val="000000"/>
        </w:rPr>
      </w:pPr>
      <w:r>
        <w:rPr>
          <w:color w:val="000000"/>
        </w:rPr>
        <w:t>Strong Customer Service Skills</w:t>
      </w:r>
    </w:p>
    <w:p w:rsidR="00DF52D6" w:rsidRPr="001D2765" w:rsidRDefault="001D2765" w:rsidP="009F2AF7">
      <w:pPr>
        <w:pStyle w:val="ListParagraph"/>
        <w:numPr>
          <w:ilvl w:val="0"/>
          <w:numId w:val="9"/>
        </w:numPr>
        <w:rPr>
          <w:color w:val="000000"/>
        </w:rPr>
      </w:pPr>
      <w:r>
        <w:rPr>
          <w:color w:val="000000"/>
        </w:rPr>
        <w:t>Excellent Time Management</w:t>
      </w:r>
    </w:p>
    <w:p w:rsidR="009F2AF7" w:rsidRDefault="00DF52D6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Quality &amp; Audit Standards</w:t>
      </w:r>
    </w:p>
    <w:p w:rsidR="00DF52D6" w:rsidRPr="001D2765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Strong Organizational Skills</w:t>
      </w:r>
    </w:p>
    <w:p w:rsidR="009F2AF7" w:rsidRDefault="00DF52D6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Creative Problem Solver</w:t>
      </w:r>
    </w:p>
    <w:p w:rsidR="00DF52D6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LEAN- minded</w:t>
      </w:r>
    </w:p>
    <w:p w:rsidR="009F2AF7" w:rsidRDefault="00DF52D6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Word &amp; Excel proficient</w:t>
      </w:r>
    </w:p>
    <w:p w:rsidR="00DF52D6" w:rsidRPr="001D2765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Excellent Research Skills</w:t>
      </w:r>
    </w:p>
    <w:p w:rsidR="009F2AF7" w:rsidRDefault="00DF24FE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First Aid/CPR</w:t>
      </w:r>
    </w:p>
    <w:p w:rsidR="00DF24FE" w:rsidRPr="001D2765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10-Key &amp; Data Entry Skills</w:t>
      </w:r>
    </w:p>
    <w:p w:rsidR="009F2AF7" w:rsidRDefault="00DF24FE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Money Handling &amp; Balancing Tills/Vault</w:t>
      </w:r>
    </w:p>
    <w:p w:rsidR="00DF24FE" w:rsidRPr="001D2765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AFT/ACH Expertise</w:t>
      </w:r>
    </w:p>
    <w:p w:rsidR="009F2AF7" w:rsidRDefault="00DF24FE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Credit Reporting</w:t>
      </w:r>
    </w:p>
    <w:p w:rsidR="00DF24FE" w:rsidRPr="001D2765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Medical Coding Certificate</w:t>
      </w:r>
    </w:p>
    <w:p w:rsidR="001D2765" w:rsidRDefault="001D2765" w:rsidP="009F2AF7">
      <w:pPr>
        <w:pStyle w:val="ListParagraph"/>
        <w:numPr>
          <w:ilvl w:val="0"/>
          <w:numId w:val="9"/>
        </w:numPr>
        <w:spacing w:after="100" w:afterAutospacing="1"/>
        <w:rPr>
          <w:color w:val="000000"/>
        </w:rPr>
      </w:pPr>
      <w:r>
        <w:rPr>
          <w:color w:val="000000"/>
        </w:rPr>
        <w:t>Aromatherapy Experience</w:t>
      </w:r>
    </w:p>
    <w:p w:rsidR="00DF24FE" w:rsidRDefault="00DF24FE" w:rsidP="00DF24FE">
      <w:pPr>
        <w:pStyle w:val="ListParagraph"/>
        <w:spacing w:after="100" w:afterAutospacing="1"/>
        <w:ind w:left="360" w:firstLine="0"/>
        <w:jc w:val="both"/>
        <w:rPr>
          <w:color w:val="000000"/>
        </w:rPr>
      </w:pPr>
    </w:p>
    <w:p w:rsidR="00553A86" w:rsidRDefault="00553A86" w:rsidP="00553A86">
      <w:pPr>
        <w:pStyle w:val="ListParagraph"/>
        <w:spacing w:after="100" w:afterAutospacing="1"/>
        <w:rPr>
          <w:color w:val="000000"/>
        </w:rPr>
      </w:pPr>
    </w:p>
    <w:p w:rsidR="00DF24FE" w:rsidRPr="00553A86" w:rsidRDefault="00DF24FE" w:rsidP="00DF24FE">
      <w:pPr>
        <w:pStyle w:val="ListParagraph"/>
        <w:spacing w:after="0"/>
        <w:ind w:left="1440" w:firstLine="0"/>
        <w:jc w:val="both"/>
        <w:rPr>
          <w:color w:val="000000"/>
        </w:rPr>
        <w:sectPr w:rsidR="00DF24FE" w:rsidRPr="00553A86" w:rsidSect="00553A86">
          <w:type w:val="continuous"/>
          <w:pgSz w:w="12240" w:h="15840"/>
          <w:pgMar w:top="1080" w:right="1080" w:bottom="1080" w:left="1080" w:header="720" w:footer="720" w:gutter="0"/>
          <w:cols w:space="720"/>
          <w:titlePg/>
          <w:docGrid w:linePitch="360"/>
        </w:sectPr>
      </w:pPr>
    </w:p>
    <w:p w:rsidR="00430DE3" w:rsidRDefault="00430DE3" w:rsidP="00DF52D6">
      <w:pPr>
        <w:pStyle w:val="ListParagraph"/>
        <w:ind w:left="180" w:firstLine="0"/>
        <w:jc w:val="both"/>
      </w:pPr>
    </w:p>
    <w:p w:rsidR="003B36B3" w:rsidRDefault="003B36B3">
      <w:pPr>
        <w:pStyle w:val="SectionHeading"/>
        <w:sectPr w:rsidR="003B36B3" w:rsidSect="00087397">
          <w:type w:val="continuous"/>
          <w:pgSz w:w="12240" w:h="15840"/>
          <w:pgMar w:top="1080" w:right="1080" w:bottom="1080" w:left="1080" w:header="720" w:footer="720" w:gutter="0"/>
          <w:cols w:num="2" w:space="720"/>
          <w:titlePg/>
          <w:docGrid w:linePitch="360"/>
        </w:sectPr>
      </w:pPr>
    </w:p>
    <w:p w:rsidR="00430DE3" w:rsidRDefault="00DF52D6">
      <w:pPr>
        <w:pStyle w:val="SectionHeading"/>
      </w:pPr>
      <w:r>
        <w:t xml:space="preserve">professional </w:t>
      </w:r>
      <w:r w:rsidR="00BC2227">
        <w:t>Experience</w:t>
      </w:r>
    </w:p>
    <w:p w:rsidR="00352DAA" w:rsidRPr="00352DAA" w:rsidRDefault="00352DAA" w:rsidP="00352DAA"/>
    <w:p w:rsidR="00430DE3" w:rsidRDefault="00DF52D6">
      <w:pPr>
        <w:pStyle w:val="Subsection"/>
        <w:rPr>
          <w:vanish/>
          <w:specVanish/>
        </w:rPr>
      </w:pPr>
      <w:r>
        <w:t>Premera Blue Cross</w:t>
      </w:r>
    </w:p>
    <w:p w:rsidR="00430DE3" w:rsidRDefault="00BC2227">
      <w:pPr>
        <w:pStyle w:val="NoSpacing"/>
        <w:rPr>
          <w:sz w:val="26"/>
          <w:szCs w:val="26"/>
        </w:rPr>
      </w:pPr>
      <w:r w:rsidRPr="00E829B2">
        <w:rPr>
          <w:color w:val="6F6F74"/>
          <w:sz w:val="16"/>
        </w:rPr>
        <w:t xml:space="preserve"> </w:t>
      </w:r>
      <w:r w:rsidRPr="00E829B2">
        <w:rPr>
          <w:color w:val="6F6F74"/>
          <w:sz w:val="16"/>
        </w:rPr>
        <w:sym w:font="Wingdings" w:char="F074"/>
      </w:r>
      <w:r>
        <w:rPr>
          <w:sz w:val="26"/>
          <w:szCs w:val="26"/>
        </w:rPr>
        <w:t xml:space="preserve"> </w:t>
      </w:r>
      <w:r w:rsidR="00DF52D6">
        <w:rPr>
          <w:sz w:val="26"/>
          <w:szCs w:val="26"/>
        </w:rPr>
        <w:t>7001 220</w:t>
      </w:r>
      <w:r w:rsidR="00DF52D6" w:rsidRPr="00DF52D6">
        <w:rPr>
          <w:sz w:val="26"/>
          <w:szCs w:val="26"/>
          <w:vertAlign w:val="superscript"/>
        </w:rPr>
        <w:t>th</w:t>
      </w:r>
      <w:r w:rsidR="00DF52D6">
        <w:rPr>
          <w:sz w:val="26"/>
          <w:szCs w:val="26"/>
        </w:rPr>
        <w:t xml:space="preserve"> St SW Mt Lk Terrace, W</w:t>
      </w:r>
      <w:r w:rsidR="00755A3F">
        <w:rPr>
          <w:sz w:val="26"/>
          <w:szCs w:val="26"/>
        </w:rPr>
        <w:t>A</w:t>
      </w:r>
      <w:r w:rsidR="00DF52D6">
        <w:rPr>
          <w:sz w:val="26"/>
          <w:szCs w:val="26"/>
        </w:rPr>
        <w:t xml:space="preserve"> 98043</w:t>
      </w:r>
    </w:p>
    <w:p w:rsidR="00430DE3" w:rsidRDefault="00755A3F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Senior Membership &amp; Billing Specialist  </w:t>
      </w:r>
      <w:r w:rsidR="00BC2227">
        <w:rPr>
          <w:rStyle w:val="IntenseEmphasis"/>
        </w:rPr>
        <w:t xml:space="preserve"> </w:t>
      </w:r>
      <w:r>
        <w:t>April 20, 2001</w:t>
      </w:r>
      <w:r w:rsidR="00BC2227">
        <w:t xml:space="preserve"> – </w:t>
      </w:r>
      <w:r>
        <w:t>February 19, 2017</w:t>
      </w:r>
    </w:p>
    <w:p w:rsidR="00966E4A" w:rsidRDefault="00755A3F" w:rsidP="002E3BF7">
      <w:pPr>
        <w:pStyle w:val="ListParagraph"/>
        <w:ind w:left="0" w:firstLine="0"/>
      </w:pPr>
      <w:r>
        <w:t xml:space="preserve">New enrollment, changes for existing members and terminations: </w:t>
      </w:r>
    </w:p>
    <w:p w:rsidR="00966E4A" w:rsidRDefault="00755A3F" w:rsidP="002E3BF7">
      <w:pPr>
        <w:pStyle w:val="ListParagraph"/>
        <w:ind w:left="0" w:firstLine="0"/>
      </w:pPr>
      <w:r>
        <w:t xml:space="preserve">Customer Service calls on correspondence for elevated member opportunities. </w:t>
      </w:r>
    </w:p>
    <w:p w:rsidR="00966E4A" w:rsidRDefault="00755A3F" w:rsidP="002E3BF7">
      <w:pPr>
        <w:pStyle w:val="ListParagraph"/>
        <w:ind w:left="0" w:firstLine="0"/>
      </w:pPr>
      <w:r>
        <w:t xml:space="preserve">Excel worksheets and research for billing issues and payment requests. </w:t>
      </w:r>
    </w:p>
    <w:p w:rsidR="003B36B3" w:rsidRDefault="00755A3F" w:rsidP="003B36B3">
      <w:pPr>
        <w:pStyle w:val="ListParagraph"/>
        <w:ind w:left="0" w:firstLine="0"/>
        <w:sectPr w:rsidR="003B36B3" w:rsidSect="003B36B3">
          <w:type w:val="continuous"/>
          <w:pgSz w:w="12240" w:h="15840"/>
          <w:pgMar w:top="1080" w:right="1080" w:bottom="1080" w:left="1080" w:header="720" w:footer="720" w:gutter="0"/>
          <w:cols w:space="720"/>
          <w:titlePg/>
          <w:docGrid w:linePitch="360"/>
        </w:sectPr>
      </w:pPr>
      <w:r>
        <w:t>Consistent process improvement ideas for every day processes</w:t>
      </w:r>
      <w:r w:rsidR="00966E4A">
        <w:t xml:space="preserve"> to save time &amp; hours spe</w:t>
      </w:r>
      <w:r w:rsidR="003B36B3">
        <w:t>nt</w:t>
      </w:r>
    </w:p>
    <w:p w:rsidR="003B36B3" w:rsidRDefault="003B36B3" w:rsidP="003B36B3">
      <w:pPr>
        <w:pStyle w:val="Subsection"/>
        <w:jc w:val="both"/>
        <w:sectPr w:rsidR="003B36B3" w:rsidSect="00087397">
          <w:type w:val="continuous"/>
          <w:pgSz w:w="12240" w:h="15840"/>
          <w:pgMar w:top="1080" w:right="1080" w:bottom="1080" w:left="1080" w:header="720" w:footer="720" w:gutter="0"/>
          <w:cols w:num="2" w:space="720"/>
          <w:titlePg/>
          <w:docGrid w:linePitch="360"/>
        </w:sectPr>
      </w:pPr>
    </w:p>
    <w:p w:rsidR="003B36B3" w:rsidRDefault="003B36B3" w:rsidP="003B36B3">
      <w:pPr>
        <w:pStyle w:val="Subsection"/>
        <w:jc w:val="both"/>
      </w:pPr>
    </w:p>
    <w:p w:rsidR="00755A3F" w:rsidRDefault="00755A3F" w:rsidP="00755A3F">
      <w:pPr>
        <w:pStyle w:val="Subsection"/>
        <w:rPr>
          <w:vanish/>
          <w:specVanish/>
        </w:rPr>
      </w:pPr>
      <w:r>
        <w:t>Premera Blue Cross</w:t>
      </w:r>
    </w:p>
    <w:p w:rsidR="00755A3F" w:rsidRDefault="00755A3F" w:rsidP="00755A3F">
      <w:pPr>
        <w:pStyle w:val="NoSpacing"/>
        <w:rPr>
          <w:sz w:val="26"/>
          <w:szCs w:val="26"/>
        </w:rPr>
      </w:pPr>
      <w:r w:rsidRPr="00E829B2">
        <w:rPr>
          <w:color w:val="6F6F74"/>
          <w:sz w:val="16"/>
        </w:rPr>
        <w:t xml:space="preserve"> </w:t>
      </w:r>
      <w:r w:rsidRPr="00E829B2">
        <w:rPr>
          <w:color w:val="6F6F74"/>
          <w:sz w:val="16"/>
        </w:rPr>
        <w:sym w:font="Wingdings" w:char="F074"/>
      </w:r>
      <w:r>
        <w:rPr>
          <w:sz w:val="26"/>
          <w:szCs w:val="26"/>
        </w:rPr>
        <w:t xml:space="preserve"> 7001 220</w:t>
      </w:r>
      <w:r w:rsidRPr="00DF52D6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St SW Mt Lk Terrace, WA 98043</w:t>
      </w:r>
    </w:p>
    <w:p w:rsidR="00755A3F" w:rsidRDefault="00755A3F" w:rsidP="00755A3F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Amazon Claims Team  </w:t>
      </w:r>
      <w:r>
        <w:rPr>
          <w:rStyle w:val="IntenseEmphasis"/>
        </w:rPr>
        <w:t xml:space="preserve"> </w:t>
      </w:r>
      <w:r>
        <w:t>February 20, 2017 – December 12, 2017</w:t>
      </w:r>
    </w:p>
    <w:p w:rsidR="00755A3F" w:rsidRPr="00966E4A" w:rsidRDefault="00755A3F" w:rsidP="002E3BF7">
      <w:pPr>
        <w:pStyle w:val="ListParagraph"/>
        <w:ind w:left="0" w:firstLine="0"/>
        <w:rPr>
          <w:b/>
          <w:i/>
        </w:rPr>
      </w:pPr>
      <w:r w:rsidRPr="00966E4A">
        <w:rPr>
          <w:b/>
          <w:i/>
        </w:rPr>
        <w:t>Created process improvement</w:t>
      </w:r>
      <w:r w:rsidR="00966E4A" w:rsidRPr="00966E4A">
        <w:rPr>
          <w:b/>
          <w:i/>
        </w:rPr>
        <w:t xml:space="preserve"> and tools</w:t>
      </w:r>
      <w:r w:rsidRPr="00966E4A">
        <w:rPr>
          <w:b/>
          <w:i/>
        </w:rPr>
        <w:t xml:space="preserve"> for referral entry team saving up to 20 minutes per referral</w:t>
      </w:r>
    </w:p>
    <w:p w:rsidR="003B36B3" w:rsidRPr="003B36B3" w:rsidRDefault="00755A3F" w:rsidP="003B36B3">
      <w:pPr>
        <w:pStyle w:val="ListParagraph"/>
        <w:ind w:left="0" w:firstLine="0"/>
        <w:sectPr w:rsidR="003B36B3" w:rsidRPr="003B36B3" w:rsidSect="003B36B3">
          <w:type w:val="continuous"/>
          <w:pgSz w:w="12240" w:h="15840"/>
          <w:pgMar w:top="1080" w:right="1080" w:bottom="1080" w:left="1080" w:header="720" w:footer="720" w:gutter="0"/>
          <w:cols w:space="720"/>
          <w:titlePg/>
          <w:docGrid w:linePitch="360"/>
        </w:sectPr>
      </w:pPr>
      <w:r>
        <w:t>In team real time primary on member services IM box for elevated requests and issues</w:t>
      </w:r>
      <w:r w:rsidR="003B36B3">
        <w:t>,</w:t>
      </w:r>
    </w:p>
    <w:p w:rsidR="00087397" w:rsidRDefault="00087397" w:rsidP="003B36B3">
      <w:pPr>
        <w:pStyle w:val="ListParagraph"/>
        <w:ind w:left="0" w:firstLine="0"/>
        <w:jc w:val="both"/>
        <w:sectPr w:rsidR="00087397" w:rsidSect="00087397">
          <w:type w:val="continuous"/>
          <w:pgSz w:w="12240" w:h="15840"/>
          <w:pgMar w:top="1080" w:right="1080" w:bottom="1080" w:left="1080" w:header="720" w:footer="720" w:gutter="0"/>
          <w:cols w:num="2" w:space="720"/>
          <w:titlePg/>
          <w:docGrid w:linePitch="360"/>
        </w:sectPr>
      </w:pPr>
    </w:p>
    <w:p w:rsidR="00430DE3" w:rsidRPr="003B36B3" w:rsidRDefault="00352DAA" w:rsidP="003B36B3">
      <w:pPr>
        <w:pStyle w:val="SectionHeading"/>
        <w:rPr>
          <w:b/>
          <w:u w:val="single"/>
        </w:rPr>
      </w:pPr>
      <w:r w:rsidRPr="003B36B3">
        <w:rPr>
          <w:b/>
          <w:u w:val="single"/>
        </w:rPr>
        <w:lastRenderedPageBreak/>
        <w:t>education</w:t>
      </w:r>
    </w:p>
    <w:p w:rsidR="002E3BF7" w:rsidRPr="002E3BF7" w:rsidRDefault="002E3BF7" w:rsidP="002E3BF7"/>
    <w:p w:rsidR="002E3BF7" w:rsidRDefault="002E3BF7" w:rsidP="002E3BF7">
      <w:pPr>
        <w:pStyle w:val="Subsection"/>
        <w:rPr>
          <w:color w:val="6F6F74"/>
        </w:rPr>
      </w:pPr>
      <w:r>
        <w:t xml:space="preserve">American College of Healthcare Sciences </w:t>
      </w:r>
      <w:r w:rsidRPr="00E829B2">
        <w:rPr>
          <w:color w:val="6F6F74"/>
          <w:sz w:val="16"/>
        </w:rPr>
        <w:sym w:font="Wingdings" w:char="F074"/>
      </w:r>
      <w:r>
        <w:rPr>
          <w:color w:val="6F6F74"/>
          <w:sz w:val="16"/>
        </w:rPr>
        <w:t xml:space="preserve"> </w:t>
      </w:r>
      <w:r w:rsidRPr="002E3BF7">
        <w:rPr>
          <w:color w:val="6F6F74"/>
        </w:rPr>
        <w:t>Aromatherapy Certification</w:t>
      </w:r>
      <w:r>
        <w:rPr>
          <w:color w:val="6F6F74"/>
        </w:rPr>
        <w:t>- 2018/current</w:t>
      </w:r>
    </w:p>
    <w:p w:rsidR="00F65949" w:rsidRDefault="00F65949" w:rsidP="002E3BF7">
      <w:pPr>
        <w:pStyle w:val="Subsection"/>
      </w:pPr>
    </w:p>
    <w:p w:rsidR="002E3BF7" w:rsidRDefault="002E3BF7" w:rsidP="002E3BF7">
      <w:pPr>
        <w:pStyle w:val="Subsection"/>
        <w:rPr>
          <w:color w:val="6F6F74"/>
        </w:rPr>
      </w:pPr>
      <w:r>
        <w:t xml:space="preserve">Everett Community College </w:t>
      </w:r>
      <w:r w:rsidRPr="00E829B2">
        <w:rPr>
          <w:color w:val="6F6F74"/>
          <w:sz w:val="16"/>
        </w:rPr>
        <w:sym w:font="Wingdings" w:char="F074"/>
      </w:r>
      <w:r>
        <w:rPr>
          <w:color w:val="6F6F74"/>
          <w:sz w:val="16"/>
        </w:rPr>
        <w:t xml:space="preserve"> </w:t>
      </w:r>
      <w:r w:rsidRPr="002E3BF7">
        <w:rPr>
          <w:color w:val="6F6F74"/>
        </w:rPr>
        <w:t>Medical C</w:t>
      </w:r>
      <w:r>
        <w:rPr>
          <w:color w:val="6F6F74"/>
        </w:rPr>
        <w:t>oding Program- 2017/18</w:t>
      </w:r>
    </w:p>
    <w:p w:rsidR="00F65949" w:rsidRDefault="00F65949" w:rsidP="002E3BF7">
      <w:pPr>
        <w:pStyle w:val="Subsection"/>
      </w:pPr>
    </w:p>
    <w:p w:rsidR="00352DAA" w:rsidRDefault="00352DAA" w:rsidP="002E3BF7">
      <w:pPr>
        <w:pStyle w:val="Subsection"/>
        <w:rPr>
          <w:vanish/>
          <w:specVanish/>
        </w:rPr>
      </w:pPr>
      <w:r>
        <w:t>Bellevue College</w:t>
      </w:r>
    </w:p>
    <w:p w:rsidR="00352DAA" w:rsidRDefault="00352DAA" w:rsidP="00352DAA">
      <w:pPr>
        <w:pStyle w:val="NoSpacing"/>
        <w:rPr>
          <w:sz w:val="26"/>
          <w:szCs w:val="26"/>
        </w:rPr>
      </w:pPr>
      <w:r w:rsidRPr="00E829B2">
        <w:rPr>
          <w:color w:val="6F6F74"/>
          <w:sz w:val="16"/>
        </w:rPr>
        <w:t xml:space="preserve"> </w:t>
      </w:r>
      <w:r w:rsidRPr="00E829B2">
        <w:rPr>
          <w:color w:val="6F6F74"/>
          <w:sz w:val="16"/>
        </w:rPr>
        <w:sym w:font="Wingdings" w:char="F074"/>
      </w:r>
      <w:r>
        <w:rPr>
          <w:sz w:val="26"/>
          <w:szCs w:val="26"/>
        </w:rPr>
        <w:t xml:space="preserve"> Interior Design- 1992</w:t>
      </w:r>
    </w:p>
    <w:p w:rsidR="00F65949" w:rsidRDefault="00F65949" w:rsidP="00352DAA">
      <w:pPr>
        <w:pStyle w:val="NoSpacing"/>
        <w:rPr>
          <w:sz w:val="26"/>
          <w:szCs w:val="26"/>
        </w:rPr>
      </w:pPr>
    </w:p>
    <w:p w:rsidR="00352DAA" w:rsidRDefault="00352DAA" w:rsidP="00352DAA">
      <w:pPr>
        <w:pStyle w:val="NoSpacing"/>
        <w:rPr>
          <w:sz w:val="26"/>
          <w:szCs w:val="26"/>
        </w:rPr>
      </w:pPr>
      <w:r w:rsidRPr="00E829B2">
        <w:rPr>
          <w:color w:val="6F6F74"/>
          <w:sz w:val="26"/>
          <w:szCs w:val="26"/>
        </w:rPr>
        <w:t>Lakewood</w:t>
      </w:r>
      <w:r w:rsidRPr="00E829B2">
        <w:rPr>
          <w:color w:val="6F6F74"/>
          <w:sz w:val="16"/>
        </w:rPr>
        <w:t xml:space="preserve"> </w:t>
      </w:r>
      <w:r w:rsidRPr="00E829B2">
        <w:rPr>
          <w:color w:val="6F6F74"/>
          <w:sz w:val="26"/>
          <w:szCs w:val="26"/>
        </w:rPr>
        <w:t>High School</w:t>
      </w:r>
      <w:r w:rsidRPr="00E829B2">
        <w:rPr>
          <w:color w:val="6F6F74"/>
          <w:sz w:val="16"/>
        </w:rPr>
        <w:t xml:space="preserve"> </w:t>
      </w:r>
      <w:r w:rsidRPr="00E829B2">
        <w:rPr>
          <w:color w:val="6F6F74"/>
          <w:sz w:val="16"/>
        </w:rPr>
        <w:sym w:font="Wingdings" w:char="F074"/>
      </w:r>
      <w:r>
        <w:rPr>
          <w:sz w:val="26"/>
          <w:szCs w:val="26"/>
        </w:rPr>
        <w:t xml:space="preserve"> Graduated 1991</w:t>
      </w:r>
    </w:p>
    <w:p w:rsidR="00087397" w:rsidRDefault="00087397" w:rsidP="00352DAA">
      <w:pPr>
        <w:pStyle w:val="NoSpacing"/>
        <w:rPr>
          <w:sz w:val="26"/>
          <w:szCs w:val="26"/>
        </w:rPr>
      </w:pPr>
    </w:p>
    <w:p w:rsidR="00087397" w:rsidRDefault="00087397" w:rsidP="00352DAA">
      <w:pPr>
        <w:pStyle w:val="NoSpacing"/>
        <w:rPr>
          <w:sz w:val="26"/>
          <w:szCs w:val="26"/>
        </w:rPr>
      </w:pPr>
    </w:p>
    <w:p w:rsidR="00F65949" w:rsidRDefault="00F65949" w:rsidP="00584785">
      <w:pPr>
        <w:jc w:val="both"/>
      </w:pPr>
      <w:bookmarkStart w:id="0" w:name="_GoBack"/>
      <w:bookmarkEnd w:id="0"/>
    </w:p>
    <w:p w:rsidR="00F65949" w:rsidRDefault="00F65949" w:rsidP="00712FA5"/>
    <w:p w:rsidR="003B36B3" w:rsidRDefault="003B36B3" w:rsidP="003B36B3">
      <w:pPr>
        <w:pStyle w:val="SectionHeading"/>
        <w:jc w:val="both"/>
        <w:rPr>
          <w:b/>
          <w:u w:val="single"/>
        </w:rPr>
      </w:pPr>
    </w:p>
    <w:p w:rsidR="00F65949" w:rsidRPr="009A7F95" w:rsidRDefault="00F65949" w:rsidP="003B36B3">
      <w:pPr>
        <w:pStyle w:val="SectionHeading"/>
        <w:rPr>
          <w:b/>
          <w:u w:val="single"/>
        </w:rPr>
      </w:pPr>
      <w:r w:rsidRPr="009A7F95">
        <w:rPr>
          <w:b/>
          <w:u w:val="single"/>
        </w:rPr>
        <w:t>References</w:t>
      </w:r>
      <w:r w:rsidR="009A7F95" w:rsidRPr="009A7F95">
        <w:rPr>
          <w:b/>
          <w:u w:val="single"/>
        </w:rPr>
        <w:t>- professional</w:t>
      </w:r>
    </w:p>
    <w:p w:rsidR="00F65949" w:rsidRDefault="00F65949" w:rsidP="00F65949">
      <w:pPr>
        <w:pStyle w:val="SectionHeading"/>
        <w:ind w:left="2160" w:firstLine="720"/>
        <w:jc w:val="both"/>
      </w:pPr>
      <w:r>
        <w:t>jENNIFER PERRY- 425-367-9663</w:t>
      </w:r>
    </w:p>
    <w:p w:rsidR="00F65949" w:rsidRDefault="00F65949" w:rsidP="00F65949">
      <w:r>
        <w:t>Sales Effectiveness Consultant with Premera Blue Cross</w:t>
      </w:r>
    </w:p>
    <w:p w:rsidR="009A7F95" w:rsidRDefault="009A7F95" w:rsidP="009A7F95">
      <w:pPr>
        <w:pStyle w:val="SectionHeading"/>
      </w:pPr>
      <w:r>
        <w:t xml:space="preserve">DEBRA HELLAND- </w:t>
      </w:r>
      <w:r w:rsidR="00EC235A">
        <w:t>425-918-3085</w:t>
      </w:r>
    </w:p>
    <w:p w:rsidR="009A7F95" w:rsidRDefault="00EC235A" w:rsidP="009A7F95">
      <w:r>
        <w:t xml:space="preserve">Technical Support Specialist with </w:t>
      </w:r>
      <w:r w:rsidR="009A7F95">
        <w:t>Premera Blue Cross</w:t>
      </w:r>
    </w:p>
    <w:p w:rsidR="009A7F95" w:rsidRDefault="009A7F95" w:rsidP="009A7F95"/>
    <w:p w:rsidR="009A7F95" w:rsidRPr="009A7F95" w:rsidRDefault="009A7F95" w:rsidP="009A7F95">
      <w:pPr>
        <w:pStyle w:val="SectionHeading"/>
        <w:rPr>
          <w:b/>
          <w:u w:val="single"/>
        </w:rPr>
      </w:pPr>
      <w:r w:rsidRPr="009A7F95">
        <w:rPr>
          <w:b/>
          <w:u w:val="single"/>
        </w:rPr>
        <w:t>References- personal</w:t>
      </w:r>
    </w:p>
    <w:p w:rsidR="009A7F95" w:rsidRDefault="009A7F95" w:rsidP="009A7F95">
      <w:pPr>
        <w:pStyle w:val="SectionHeading"/>
      </w:pPr>
      <w:r>
        <w:t>LARRY MACH- 425-327-9447</w:t>
      </w:r>
    </w:p>
    <w:p w:rsidR="009A7F95" w:rsidRPr="009A7F95" w:rsidRDefault="009A7F95" w:rsidP="009A7F95">
      <w:r>
        <w:t>Family friend</w:t>
      </w:r>
    </w:p>
    <w:p w:rsidR="00F65949" w:rsidRDefault="00F65949" w:rsidP="00F65949">
      <w:pPr>
        <w:pStyle w:val="SectionHeading"/>
      </w:pPr>
      <w:r>
        <w:t xml:space="preserve">kRISTA mCcLIMANS- 425-418-3777 </w:t>
      </w:r>
    </w:p>
    <w:p w:rsidR="00F65949" w:rsidRDefault="00F65949" w:rsidP="00F65949">
      <w:r>
        <w:t>EvCC Professor, Highschool Teacher</w:t>
      </w:r>
    </w:p>
    <w:p w:rsidR="00F65949" w:rsidRDefault="00F65949" w:rsidP="00F65949"/>
    <w:p w:rsidR="00F65949" w:rsidRPr="00F65949" w:rsidRDefault="00F65949" w:rsidP="00F65949"/>
    <w:p w:rsidR="00F65949" w:rsidRDefault="00F65949" w:rsidP="00712FA5"/>
    <w:p w:rsidR="00712FA5" w:rsidRPr="00712FA5" w:rsidRDefault="00712FA5" w:rsidP="00712FA5"/>
    <w:p w:rsidR="00087397" w:rsidRDefault="00087397" w:rsidP="00352DAA">
      <w:pPr>
        <w:pStyle w:val="NoSpacing"/>
        <w:rPr>
          <w:sz w:val="26"/>
          <w:szCs w:val="26"/>
        </w:rPr>
      </w:pPr>
    </w:p>
    <w:p w:rsidR="00430DE3" w:rsidRDefault="00430DE3" w:rsidP="00352DAA"/>
    <w:sectPr w:rsidR="00430DE3" w:rsidSect="00352DAA">
      <w:type w:val="continuous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6AF6" w:rsidRDefault="00D36AF6">
      <w:pPr>
        <w:spacing w:after="0" w:line="240" w:lineRule="auto"/>
      </w:pPr>
      <w:r>
        <w:separator/>
      </w:r>
    </w:p>
  </w:endnote>
  <w:endnote w:type="continuationSeparator" w:id="0">
    <w:p w:rsidR="00D36AF6" w:rsidRDefault="00D36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0DE3" w:rsidRDefault="00BC2227">
    <w:pPr>
      <w:rPr>
        <w:sz w:val="20"/>
      </w:rPr>
    </w:pPr>
    <w:r w:rsidRPr="00E829B2">
      <w:rPr>
        <w:sz w:val="20"/>
      </w:rPr>
      <w:fldChar w:fldCharType="begin"/>
    </w:r>
    <w:r w:rsidRPr="00E829B2">
      <w:rPr>
        <w:sz w:val="20"/>
      </w:rPr>
      <w:instrText xml:space="preserve"> PAGE   \* MERGEFORMAT </w:instrText>
    </w:r>
    <w:r w:rsidRPr="00E829B2">
      <w:rPr>
        <w:sz w:val="20"/>
      </w:rPr>
      <w:fldChar w:fldCharType="separate"/>
    </w:r>
    <w:r w:rsidR="00F878FE">
      <w:rPr>
        <w:noProof/>
        <w:sz w:val="20"/>
      </w:rPr>
      <w:t>2</w:t>
    </w:r>
    <w:r w:rsidRPr="00E829B2">
      <w:rPr>
        <w:noProof/>
        <w:sz w:val="20"/>
      </w:rPr>
      <w:fldChar w:fldCharType="end"/>
    </w:r>
  </w:p>
  <w:p w:rsidR="00430DE3" w:rsidRDefault="008A5ABE">
    <w:pPr>
      <w:pStyle w:val="Foo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-1</wp:posOffset>
              </wp:positionV>
              <wp:extent cx="6400800" cy="0"/>
              <wp:effectExtent l="0" t="0" r="0" b="0"/>
              <wp:wrapNone/>
              <wp:docPr id="7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6F6F74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39158C" id="Straight Connector 7" o:spid="_x0000_s1026" style="position:absolute;z-index:251658752;visibility:visible;mso-wrap-style:square;mso-width-percent:0;mso-height-percent:0;mso-wrap-distance-left:9pt;mso-wrap-distance-top:.mm;mso-wrap-distance-right:9pt;mso-wrap-distance-bottom:.mm;mso-position-horizontal:absolute;mso-position-horizontal-relative:page;mso-position-vertical:absolute;mso-position-vertical-relative:page;mso-width-percent:0;mso-height-percent:0;mso-width-relative:margin;mso-height-relative:margin" from="0,0" to="7in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" strokecolor="#6f6f74">
              <o:lock v:ext="edit" shapetype="f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6AF6" w:rsidRDefault="00D36AF6">
      <w:pPr>
        <w:spacing w:after="0" w:line="240" w:lineRule="auto"/>
      </w:pPr>
      <w:r>
        <w:separator/>
      </w:r>
    </w:p>
  </w:footnote>
  <w:footnote w:type="continuationSeparator" w:id="0">
    <w:p w:rsidR="00D36AF6" w:rsidRDefault="00D36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0DE3" w:rsidRDefault="008A5ABE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670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rgbClr val="FFFFFF">
                              <a:tint val="95000"/>
                            </a:srgbClr>
                            <a:srgbClr val="FFFFFF">
                              <a:shade val="20000"/>
                            </a:srgbClr>
                          </a:duotone>
                        </a:blip>
                        <a:srcRect/>
                        <a:tile tx="0" ty="0" sx="100000" sy="100000" flip="none" algn="tl"/>
                      </a:blipFill>
                      <a:ln w="1905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430DE3" w:rsidRPr="00E829B2" w:rsidRDefault="008E0AAF">
                          <w:pPr>
                            <w:spacing w:after="160" w:line="264" w:lineRule="auto"/>
                            <w:rPr>
                              <w:color w:val="46464A"/>
                            </w:rPr>
                          </w:pPr>
                          <w:r w:rsidRPr="00E829B2">
                            <w:rPr>
                              <w:color w:val="46464A"/>
                            </w:rPr>
                            <w:t>Melody r plumb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670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" stroked="f" strokeweight="1.5pt">
              <v:fill r:id="rId2" o:title="" recolor="t" rotate="t" type="tile"/>
              <v:imagedata recolortarget="white"/>
              <v:textbox>
                <w:txbxContent>
                  <w:p w:rsidR="00430DE3" w:rsidRPr="00E829B2" w:rsidRDefault="008E0AAF">
                    <w:pPr>
                      <w:spacing w:after="160" w:line="264" w:lineRule="auto"/>
                      <w:rPr>
                        <w:color w:val="46464A"/>
                      </w:rPr>
                    </w:pPr>
                    <w:r w:rsidRPr="00E829B2">
                      <w:rPr>
                        <w:color w:val="46464A"/>
                      </w:rPr>
                      <w:t>Melody r plumb</w:t>
                    </w:r>
                  </w:p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0" allowOverlap="0">
              <wp:simplePos x="0" y="0"/>
              <wp:positionH relativeFrom="page">
                <wp:posOffset>0</wp:posOffset>
              </wp:positionH>
              <wp:positionV relativeFrom="page">
                <wp:posOffset>-1</wp:posOffset>
              </wp:positionV>
              <wp:extent cx="5943600" cy="0"/>
              <wp:effectExtent l="0" t="0" r="0" b="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6F6F74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D9288A" id="Straight Connector 5" o:spid="_x0000_s1026" style="position:absolute;z-index:251657728;visibility:visible;mso-wrap-style:square;mso-width-percent:0;mso-height-percent:0;mso-wrap-distance-left:9pt;mso-wrap-distance-top:.mm;mso-wrap-distance-right:9pt;mso-wrap-distance-bottom:.mm;mso-position-horizontal:absolute;mso-position-horizontal-relative:page;mso-position-vertical:absolute;mso-position-vertical-relative:page;mso-width-percent:0;mso-height-percent:0;mso-width-relative:margin;mso-height-relative:margin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" o:allowincell="f" o:allowoverlap="f" strokecolor="#6f6f74"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6F6F7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61B4D"/>
    <w:multiLevelType w:val="hybridMultilevel"/>
    <w:tmpl w:val="94B0CEBE"/>
    <w:lvl w:ilvl="0" w:tplc="96280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EF6843"/>
    <w:multiLevelType w:val="hybridMultilevel"/>
    <w:tmpl w:val="450EA4C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6F6F7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8C43051"/>
    <w:multiLevelType w:val="hybridMultilevel"/>
    <w:tmpl w:val="1B10A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8C67C72"/>
    <w:multiLevelType w:val="hybridMultilevel"/>
    <w:tmpl w:val="2A508BBE"/>
    <w:lvl w:ilvl="0" w:tplc="16F86EE6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224C"/>
    <w:multiLevelType w:val="hybridMultilevel"/>
    <w:tmpl w:val="103E9D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506DBA"/>
    <w:multiLevelType w:val="hybridMultilevel"/>
    <w:tmpl w:val="C6A8992E"/>
    <w:lvl w:ilvl="0" w:tplc="16F86EE6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D497F"/>
    <w:multiLevelType w:val="hybridMultilevel"/>
    <w:tmpl w:val="99E43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D4B27"/>
    <w:multiLevelType w:val="hybridMultilevel"/>
    <w:tmpl w:val="D428ACC6"/>
    <w:lvl w:ilvl="0" w:tplc="16F86EE6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F2BE6"/>
    <w:multiLevelType w:val="hybridMultilevel"/>
    <w:tmpl w:val="8C1204F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777355F0"/>
    <w:multiLevelType w:val="hybridMultilevel"/>
    <w:tmpl w:val="537408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C37CB4"/>
    <w:multiLevelType w:val="hybridMultilevel"/>
    <w:tmpl w:val="A4CC9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9"/>
  </w:num>
  <w:num w:numId="7">
    <w:abstractNumId w:val="7"/>
  </w:num>
  <w:num w:numId="8">
    <w:abstractNumId w:val="11"/>
  </w:num>
  <w:num w:numId="9">
    <w:abstractNumId w:val="1"/>
  </w:num>
  <w:num w:numId="10">
    <w:abstractNumId w:val="15"/>
  </w:num>
  <w:num w:numId="11">
    <w:abstractNumId w:val="10"/>
  </w:num>
  <w:num w:numId="12">
    <w:abstractNumId w:val="12"/>
  </w:num>
  <w:num w:numId="13">
    <w:abstractNumId w:val="4"/>
  </w:num>
  <w:num w:numId="14">
    <w:abstractNumId w:val="6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AF"/>
    <w:rsid w:val="00087397"/>
    <w:rsid w:val="00197C4C"/>
    <w:rsid w:val="001D2765"/>
    <w:rsid w:val="002A5A73"/>
    <w:rsid w:val="002E3BF7"/>
    <w:rsid w:val="00352DAA"/>
    <w:rsid w:val="003B36B3"/>
    <w:rsid w:val="00430DE3"/>
    <w:rsid w:val="00553A86"/>
    <w:rsid w:val="00584785"/>
    <w:rsid w:val="00694070"/>
    <w:rsid w:val="00712FA5"/>
    <w:rsid w:val="00755A3F"/>
    <w:rsid w:val="007E7702"/>
    <w:rsid w:val="008A5ABE"/>
    <w:rsid w:val="008E0AAF"/>
    <w:rsid w:val="00966E4A"/>
    <w:rsid w:val="00967765"/>
    <w:rsid w:val="009A7F95"/>
    <w:rsid w:val="009F2AF7"/>
    <w:rsid w:val="00B31136"/>
    <w:rsid w:val="00BC2227"/>
    <w:rsid w:val="00C577E2"/>
    <w:rsid w:val="00D36AF6"/>
    <w:rsid w:val="00D664D8"/>
    <w:rsid w:val="00DF24FE"/>
    <w:rsid w:val="00DF52D6"/>
    <w:rsid w:val="00E829B2"/>
    <w:rsid w:val="00EC235A"/>
    <w:rsid w:val="00F52C68"/>
    <w:rsid w:val="00F65949"/>
    <w:rsid w:val="00F75EB8"/>
    <w:rsid w:val="00F8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556A3"/>
  <w15:docId w15:val="{29E5E296-1EA3-254C-ADDB-4716D9DD6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="MS PMincho" w:hAnsi="Garamond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300" w:lineRule="auto"/>
      <w:jc w:val="center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caps/>
      <w:color w:val="46464A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bCs/>
      <w:color w:val="46464A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bCs/>
      <w:color w:val="46464A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bCs/>
      <w:iCs/>
      <w:caps/>
      <w:color w:val="46464A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color w:val="46464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i/>
      <w:iCs/>
      <w:color w:val="A7B789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tblPr/>
    <w:tblStylePr w:type="firstRow">
      <w:rPr>
        <w:rFonts w:ascii="Tahoma" w:hAnsi="Tahoma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="Garamond"/>
      <w:sz w:val="21"/>
    </w:rPr>
  </w:style>
  <w:style w:type="character" w:customStyle="1" w:styleId="Heading1Char">
    <w:name w:val="Heading 1 Char"/>
    <w:link w:val="Heading1"/>
    <w:uiPriority w:val="9"/>
    <w:rPr>
      <w:rFonts w:ascii="Garamond" w:eastAsia="MS PMincho" w:hAnsi="Garamond" w:cs="Times New Roman"/>
      <w:caps/>
      <w:color w:val="46464A"/>
      <w:spacing w:val="20"/>
      <w:sz w:val="32"/>
      <w:szCs w:val="32"/>
    </w:rPr>
  </w:style>
  <w:style w:type="character" w:customStyle="1" w:styleId="Heading2Char">
    <w:name w:val="Heading 2 Char"/>
    <w:link w:val="Heading2"/>
    <w:uiPriority w:val="9"/>
    <w:rPr>
      <w:rFonts w:ascii="Garamond" w:eastAsia="MS PMincho" w:hAnsi="Garamond" w:cs="Times New Roman"/>
      <w:bCs/>
      <w:color w:val="46464A"/>
      <w:sz w:val="28"/>
      <w:szCs w:val="26"/>
    </w:rPr>
  </w:style>
  <w:style w:type="character" w:customStyle="1" w:styleId="Heading3Char">
    <w:name w:val="Heading 3 Char"/>
    <w:link w:val="Heading3"/>
    <w:uiPriority w:val="9"/>
    <w:semiHidden/>
    <w:rPr>
      <w:rFonts w:ascii="Garamond" w:eastAsia="MS PMincho" w:hAnsi="Garamond" w:cs="Times New Roman"/>
      <w:bCs/>
      <w:color w:val="46464A"/>
      <w:sz w:val="23"/>
    </w:rPr>
  </w:style>
  <w:style w:type="character" w:customStyle="1" w:styleId="Heading4Char">
    <w:name w:val="Heading 4 Char"/>
    <w:link w:val="Heading4"/>
    <w:uiPriority w:val="9"/>
    <w:semiHidden/>
    <w:rPr>
      <w:rFonts w:ascii="Garamond" w:eastAsia="MS PMincho" w:hAnsi="Garamond" w:cs="Times New Roman"/>
      <w:bCs/>
      <w:iCs/>
      <w:caps/>
      <w:color w:val="46464A"/>
      <w:spacing w:val="12"/>
      <w:sz w:val="21"/>
    </w:rPr>
  </w:style>
  <w:style w:type="character" w:customStyle="1" w:styleId="Heading5Char">
    <w:name w:val="Heading 5 Char"/>
    <w:link w:val="Heading5"/>
    <w:uiPriority w:val="9"/>
    <w:semiHidden/>
    <w:rPr>
      <w:rFonts w:ascii="Garamond" w:eastAsia="MS PMincho" w:hAnsi="Garamond" w:cs="Times New Roman"/>
      <w:color w:val="46464A"/>
    </w:rPr>
  </w:style>
  <w:style w:type="character" w:customStyle="1" w:styleId="Heading6Char">
    <w:name w:val="Heading 6 Char"/>
    <w:link w:val="Heading6"/>
    <w:uiPriority w:val="9"/>
    <w:semiHidden/>
    <w:rPr>
      <w:rFonts w:ascii="Garamond" w:eastAsia="MS PMincho" w:hAnsi="Garamond" w:cs="Times New Roman"/>
      <w:i/>
      <w:iCs/>
      <w:color w:val="000000"/>
      <w:sz w:val="21"/>
    </w:rPr>
  </w:style>
  <w:style w:type="character" w:customStyle="1" w:styleId="Heading7Char">
    <w:name w:val="Heading 7 Char"/>
    <w:link w:val="Heading7"/>
    <w:uiPriority w:val="9"/>
    <w:semiHidden/>
    <w:rPr>
      <w:rFonts w:ascii="Garamond" w:eastAsia="MS PMincho" w:hAnsi="Garamond" w:cs="Times New Roman"/>
      <w:i/>
      <w:iCs/>
      <w:color w:val="A7B789"/>
      <w:sz w:val="21"/>
    </w:rPr>
  </w:style>
  <w:style w:type="character" w:customStyle="1" w:styleId="Heading8Char">
    <w:name w:val="Heading 8 Char"/>
    <w:link w:val="Heading8"/>
    <w:uiPriority w:val="9"/>
    <w:semiHidden/>
    <w:rPr>
      <w:rFonts w:ascii="Garamond" w:eastAsia="MS PMincho" w:hAnsi="Garamond" w:cs="Times New Roman"/>
      <w:color w:val="00000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Pr>
      <w:rFonts w:ascii="Garamond" w:eastAsia="MS PMincho" w:hAnsi="Garamond" w:cs="Times New Roman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caps/>
      <w:color w:val="46464A"/>
      <w:spacing w:val="20"/>
      <w:kern w:val="28"/>
      <w:sz w:val="44"/>
      <w:szCs w:val="56"/>
    </w:rPr>
  </w:style>
  <w:style w:type="character" w:customStyle="1" w:styleId="TitleChar">
    <w:name w:val="Title Char"/>
    <w:link w:val="Title"/>
    <w:uiPriority w:val="10"/>
    <w:rPr>
      <w:rFonts w:ascii="Garamond" w:eastAsia="MS PMincho" w:hAnsi="Garamond" w:cs="Times New Roman"/>
      <w:caps/>
      <w:color w:val="46464A"/>
      <w:spacing w:val="20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Cs/>
      <w:color w:val="000000"/>
      <w:spacing w:val="15"/>
      <w:sz w:val="28"/>
      <w:szCs w:val="24"/>
    </w:rPr>
  </w:style>
  <w:style w:type="character" w:customStyle="1" w:styleId="SubtitleChar">
    <w:name w:val="Subtitle Char"/>
    <w:link w:val="Subtitle"/>
    <w:uiPriority w:val="11"/>
    <w:rPr>
      <w:rFonts w:eastAsia="MS PMincho" w:cs="Times New Roman"/>
      <w:iCs/>
      <w:color w:val="000000"/>
      <w:spacing w:val="15"/>
      <w:sz w:val="28"/>
      <w:szCs w:val="24"/>
    </w:rPr>
  </w:style>
  <w:style w:type="character" w:styleId="Strong">
    <w:name w:val="Strong"/>
    <w:uiPriority w:val="22"/>
    <w:qFormat/>
    <w:rPr>
      <w:b/>
      <w:bCs/>
    </w:rPr>
  </w:style>
  <w:style w:type="character" w:styleId="Emphasis">
    <w:name w:val="Emphasis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jc w:val="center"/>
    </w:pPr>
    <w:rPr>
      <w:color w:val="404040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/>
        <w:bottom w:val="double" w:sz="18" w:space="0" w:color="6F6F74"/>
      </w:pBdr>
      <w:spacing w:after="0" w:line="420" w:lineRule="auto"/>
    </w:pPr>
    <w:rPr>
      <w:caps/>
      <w:color w:val="6F6F74"/>
      <w:spacing w:val="10"/>
      <w:lang w:bidi="hi-IN"/>
    </w:rPr>
  </w:style>
  <w:style w:type="character" w:customStyle="1" w:styleId="QuoteChar">
    <w:name w:val="Quote Char"/>
    <w:link w:val="Quote"/>
    <w:uiPriority w:val="29"/>
    <w:rPr>
      <w:rFonts w:ascii="Garamond" w:hAnsi="Garamond"/>
      <w:caps/>
      <w:color w:val="6F6F74"/>
      <w:spacing w:val="10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/>
        <w:left w:val="thickThinSmallGap" w:sz="36" w:space="8" w:color="6F6F74"/>
        <w:bottom w:val="thinThickSmallGap" w:sz="36" w:space="0" w:color="6F6F74"/>
        <w:right w:val="thinThickSmallGap" w:sz="36" w:space="8" w:color="6F6F74"/>
      </w:pBdr>
      <w:shd w:val="clear" w:color="auto" w:fill="6F6F74"/>
      <w:spacing w:before="120" w:after="240" w:line="360" w:lineRule="auto"/>
      <w:ind w:left="288" w:right="288"/>
    </w:pPr>
    <w:rPr>
      <w:caps/>
      <w:color w:val="FFFFFF"/>
      <w:spacing w:val="6"/>
      <w:sz w:val="24"/>
      <w:lang w:bidi="hi-IN"/>
    </w:rPr>
  </w:style>
  <w:style w:type="character" w:customStyle="1" w:styleId="IntenseQuoteChar">
    <w:name w:val="Intense Quote Char"/>
    <w:link w:val="IntenseQuote"/>
    <w:uiPriority w:val="30"/>
    <w:rPr>
      <w:rFonts w:ascii="Garamond" w:eastAsia="MS PMincho" w:hAnsi="Garamond"/>
      <w:caps/>
      <w:color w:val="FFFFFF"/>
      <w:spacing w:val="6"/>
      <w:sz w:val="24"/>
      <w:shd w:val="clear" w:color="auto" w:fill="6F6F74"/>
      <w:lang w:bidi="hi-IN"/>
    </w:rPr>
  </w:style>
  <w:style w:type="character" w:styleId="SubtleEmphasis">
    <w:name w:val="Subtle Emphasis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uiPriority w:val="31"/>
    <w:qFormat/>
    <w:rPr>
      <w:smallCaps/>
      <w:color w:val="000000"/>
      <w:u w:val="single"/>
    </w:rPr>
  </w:style>
  <w:style w:type="character" w:styleId="IntenseReference">
    <w:name w:val="Intense Reference"/>
    <w:uiPriority w:val="32"/>
    <w:qFormat/>
    <w:rPr>
      <w:b/>
      <w:bCs/>
      <w:caps w:val="0"/>
      <w:smallCaps w:val="0"/>
      <w:color w:val="000000"/>
      <w:spacing w:val="5"/>
      <w:u w:val="single"/>
    </w:rPr>
  </w:style>
  <w:style w:type="character" w:styleId="BookTitle">
    <w:name w:val="Book Title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6F6F74"/>
      <w:spacing w:val="0"/>
      <w:sz w:val="28"/>
      <w:szCs w:val="28"/>
      <w:lang w:eastAsia="ja-JP"/>
    </w:rPr>
  </w:style>
  <w:style w:type="character" w:styleId="PlaceholderText">
    <w:name w:val="Placeholder Tex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link w:val="NoSpacing"/>
    <w:uiPriority w:val="1"/>
    <w:rPr>
      <w:color w:val="404040"/>
    </w:rPr>
  </w:style>
  <w:style w:type="paragraph" w:customStyle="1" w:styleId="Subsection">
    <w:name w:val="Subsection"/>
    <w:basedOn w:val="Heading2"/>
    <w:pPr>
      <w:spacing w:before="0"/>
    </w:pPr>
    <w:rPr>
      <w:color w:val="595959"/>
      <w:sz w:val="26"/>
    </w:rPr>
  </w:style>
  <w:style w:type="paragraph" w:customStyle="1" w:styleId="PersonalName">
    <w:name w:val="Personal Name"/>
    <w:basedOn w:val="Title"/>
    <w:rPr>
      <w:color w:val="FFFFFF"/>
      <w:sz w:val="36"/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hee\AppData\Roaming\Microsoft\Templates\Resume%20(Black%20Tie%20design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6309 78th Pl NE Marysville, WA 98270 </CompanyAddress>
  <CompanyPhone>(425)308-0285</CompanyPhone>
  <CompanyFax/>
  <CompanyEmail>plumbmelody@gmail.com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F09754A2-D68C-034C-98C6-4652CF1A665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design).dotx</Template>
  <TotalTime>3</TotalTime>
  <Pages>2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Cohee</dc:creator>
  <cp:keywords/>
  <dc:description/>
  <cp:lastModifiedBy>Melody Plumb</cp:lastModifiedBy>
  <cp:revision>3</cp:revision>
  <cp:lastPrinted>2017-12-20T21:13:00Z</cp:lastPrinted>
  <dcterms:created xsi:type="dcterms:W3CDTF">2019-10-02T14:49:00Z</dcterms:created>
  <dcterms:modified xsi:type="dcterms:W3CDTF">2019-10-02T14:50:00Z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