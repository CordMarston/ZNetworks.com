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tblpX="-1440" w:tblpY="-615"/>
        <w:tblW w:w="11648" w:type="dxa"/>
        <w:tblLayout w:type="fixed"/>
        <w:tblCellMar>
          <w:left w:w="144" w:type="dxa"/>
          <w:bottom w:w="360" w:type="dxa"/>
          <w:right w:w="144" w:type="dxa"/>
        </w:tblCellMar>
        <w:tblLook w:val="04A0" w:firstRow="1" w:lastRow="0" w:firstColumn="1" w:lastColumn="0" w:noHBand="0" w:noVBand="1"/>
        <w:tblDescription w:val="Resume"/>
      </w:tblPr>
      <w:tblGrid>
        <w:gridCol w:w="1800"/>
        <w:gridCol w:w="9848"/>
      </w:tblGrid>
      <w:tr w:rsidR="00B54F39" w14:paraId="1F46B6BA" w14:textId="77777777" w:rsidTr="00D82FF9">
        <w:trPr>
          <w:trHeight w:val="661"/>
        </w:trPr>
        <w:tc>
          <w:tcPr>
            <w:tcW w:w="1800" w:type="dxa"/>
          </w:tcPr>
          <w:p w14:paraId="22E719ED" w14:textId="77777777" w:rsidR="00B54F39" w:rsidRDefault="00B54F39" w:rsidP="006E7142"/>
        </w:tc>
        <w:tc>
          <w:tcPr>
            <w:tcW w:w="9848" w:type="dxa"/>
            <w:tcMar>
              <w:bottom w:w="576" w:type="dxa"/>
            </w:tcMar>
          </w:tcPr>
          <w:p w14:paraId="16DA5EC9" w14:textId="127E4AB7" w:rsidR="00B54F39" w:rsidRDefault="00506CF9" w:rsidP="006F3A14">
            <w:pPr>
              <w:pStyle w:val="Name"/>
              <w:jc w:val="center"/>
            </w:pPr>
            <w:sdt>
              <w:sdtPr>
                <w:alias w:val="Your Name"/>
                <w:tag w:val=""/>
                <w:id w:val="1197042864"/>
                <w:placeholder>
                  <w:docPart w:val="CD2B940122A8413B8C5DAC61278F8917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15:appearance w15:val="hidden"/>
                <w:text/>
              </w:sdtPr>
              <w:sdtEndPr/>
              <w:sdtContent>
                <w:r w:rsidR="001F6F1E">
                  <w:t>Josh Kladis</w:t>
                </w:r>
              </w:sdtContent>
            </w:sdt>
          </w:p>
          <w:p w14:paraId="5272F5A6" w14:textId="77777777" w:rsidR="00B54F39" w:rsidRDefault="007A5B97" w:rsidP="006F3A14">
            <w:pPr>
              <w:pStyle w:val="NoSpacing"/>
              <w:jc w:val="center"/>
            </w:pPr>
            <w:r>
              <w:t>7061 SW Garden Home Rd #17, Portland, OR 97223</w:t>
            </w:r>
            <w:r w:rsidR="0021506E">
              <w:t> </w:t>
            </w:r>
            <w:r w:rsidR="0021506E">
              <w:rPr>
                <w:rStyle w:val="Emphasis"/>
              </w:rPr>
              <w:t>|</w:t>
            </w:r>
            <w:r w:rsidR="0021506E">
              <w:t> </w:t>
            </w:r>
            <w:r w:rsidR="001F6F1E">
              <w:t>Jkladis7@hotmail.com</w:t>
            </w:r>
            <w:r w:rsidR="0021506E">
              <w:t> </w:t>
            </w:r>
            <w:r w:rsidR="0021506E">
              <w:rPr>
                <w:rStyle w:val="Emphasis"/>
              </w:rPr>
              <w:t>|</w:t>
            </w:r>
            <w:r w:rsidR="0021506E">
              <w:t> </w:t>
            </w:r>
            <w:r>
              <w:t>971.754.5489</w:t>
            </w:r>
          </w:p>
        </w:tc>
      </w:tr>
      <w:tr w:rsidR="00B54F39" w14:paraId="10D875E5" w14:textId="77777777" w:rsidTr="00D82FF9">
        <w:trPr>
          <w:trHeight w:val="1227"/>
        </w:trPr>
        <w:tc>
          <w:tcPr>
            <w:tcW w:w="1800" w:type="dxa"/>
          </w:tcPr>
          <w:p w14:paraId="76DCB3BE" w14:textId="22E226E1" w:rsidR="00B54F39" w:rsidRDefault="006F3A14" w:rsidP="006E7142">
            <w:pPr>
              <w:pStyle w:val="Heading1"/>
            </w:pPr>
            <w:r>
              <w:t>Skills</w:t>
            </w:r>
          </w:p>
        </w:tc>
        <w:tc>
          <w:tcPr>
            <w:tcW w:w="9848" w:type="dxa"/>
          </w:tcPr>
          <w:p w14:paraId="0BE86661" w14:textId="77777777" w:rsidR="0028705D" w:rsidRDefault="0028705D" w:rsidP="006E7142">
            <w:pPr>
              <w:pStyle w:val="ListParagraph"/>
              <w:numPr>
                <w:ilvl w:val="0"/>
                <w:numId w:val="3"/>
              </w:numPr>
            </w:pPr>
            <w:r>
              <w:t>Advanced proficiency in all Microsoft Office applications including: Word, Excel, PowerPoint and Access</w:t>
            </w:r>
            <w:r w:rsidR="005E21EB">
              <w:t>.</w:t>
            </w:r>
          </w:p>
          <w:p w14:paraId="6DAC4F82" w14:textId="5B77ED9E" w:rsidR="005E21EB" w:rsidRDefault="003307D9" w:rsidP="006E7142">
            <w:pPr>
              <w:pStyle w:val="ListParagraph"/>
              <w:numPr>
                <w:ilvl w:val="0"/>
                <w:numId w:val="3"/>
              </w:numPr>
            </w:pPr>
            <w:r>
              <w:t xml:space="preserve">Knowledge of </w:t>
            </w:r>
            <w:r w:rsidR="007A5B97">
              <w:t xml:space="preserve">supply chain, </w:t>
            </w:r>
            <w:r>
              <w:t>shipping/receiving</w:t>
            </w:r>
            <w:r w:rsidR="007A5B97">
              <w:t xml:space="preserve"> (</w:t>
            </w:r>
            <w:r>
              <w:t>domestic and international</w:t>
            </w:r>
            <w:r w:rsidR="007A5B97">
              <w:t>), ERP systems.</w:t>
            </w:r>
          </w:p>
          <w:p w14:paraId="067317E1" w14:textId="54BCA2CD" w:rsidR="00E935D4" w:rsidRDefault="00E935D4" w:rsidP="006E7142">
            <w:pPr>
              <w:pStyle w:val="ListParagraph"/>
              <w:numPr>
                <w:ilvl w:val="0"/>
                <w:numId w:val="3"/>
              </w:numPr>
            </w:pPr>
            <w:r>
              <w:t>5+ years management experience.</w:t>
            </w:r>
          </w:p>
          <w:p w14:paraId="0867CAB7" w14:textId="13694CC5" w:rsidR="00D14D2B" w:rsidRDefault="00D14D2B" w:rsidP="006E7142">
            <w:pPr>
              <w:pStyle w:val="ListParagraph"/>
              <w:numPr>
                <w:ilvl w:val="0"/>
                <w:numId w:val="3"/>
              </w:numPr>
            </w:pPr>
            <w:r>
              <w:t>Base knowledge of 5S and Lean principles</w:t>
            </w:r>
          </w:p>
        </w:tc>
      </w:tr>
      <w:tr w:rsidR="00B54F39" w14:paraId="36C2E7B3" w14:textId="77777777" w:rsidTr="00D82FF9">
        <w:trPr>
          <w:trHeight w:val="6962"/>
        </w:trPr>
        <w:tc>
          <w:tcPr>
            <w:tcW w:w="1800" w:type="dxa"/>
          </w:tcPr>
          <w:p w14:paraId="5B2F9A7F" w14:textId="7E0F630A" w:rsidR="006F3A14" w:rsidRPr="006F3A14" w:rsidRDefault="006F3A14" w:rsidP="006F3A14">
            <w:pPr>
              <w:pStyle w:val="Heading1"/>
              <w:jc w:val="center"/>
            </w:pPr>
            <w:r>
              <w:t xml:space="preserve">         </w:t>
            </w:r>
            <w:r w:rsidR="0021506E">
              <w:t>Experienc</w:t>
            </w:r>
            <w:r>
              <w:t>e</w:t>
            </w:r>
          </w:p>
        </w:tc>
        <w:tc>
          <w:tcPr>
            <w:tcW w:w="9848" w:type="dxa"/>
          </w:tcPr>
          <w:sdt>
            <w:sdtPr>
              <w:rPr>
                <w:b/>
                <w:bCs/>
                <w:caps w:val="0"/>
                <w:color w:val="595959" w:themeColor="text1" w:themeTint="A6"/>
                <w:kern w:val="0"/>
              </w:rPr>
              <w:id w:val="1436861535"/>
              <w15:color w:val="C0C0C0"/>
              <w15:repeatingSection/>
            </w:sdtPr>
            <w:sdtEndPr>
              <w:rPr>
                <w:b w:val="0"/>
                <w:bCs w:val="0"/>
              </w:rPr>
            </w:sdtEndPr>
            <w:sdtContent>
              <w:sdt>
                <w:sdtPr>
                  <w:rPr>
                    <w:b/>
                    <w:bCs/>
                    <w:caps w:val="0"/>
                    <w:color w:val="595959" w:themeColor="text1" w:themeTint="A6"/>
                    <w:kern w:val="0"/>
                  </w:rPr>
                  <w:id w:val="221802691"/>
                  <w:placeholder>
                    <w:docPart w:val="7B3C136CD9BE41899DF99FCAFABD91C5"/>
                  </w:placeholder>
                  <w15:color w:val="C0C0C0"/>
                  <w15:repeatingSectionItem/>
                </w:sdtPr>
                <w:sdtEndPr>
                  <w:rPr>
                    <w:b w:val="0"/>
                    <w:bCs w:val="0"/>
                    <w:color w:val="262626" w:themeColor="text1" w:themeTint="D9"/>
                  </w:rPr>
                </w:sdtEndPr>
                <w:sdtContent>
                  <w:p w14:paraId="55DFBCBD" w14:textId="4BC9DB98" w:rsidR="00B54F39" w:rsidRDefault="00D14D2B" w:rsidP="000B2FD6">
                    <w:pPr>
                      <w:pStyle w:val="Heading2"/>
                    </w:pPr>
                    <w:r>
                      <w:rPr>
                        <w:rStyle w:val="Strong"/>
                      </w:rPr>
                      <w:t>Operations and Asset manager</w:t>
                    </w:r>
                    <w:r w:rsidR="0021506E">
                      <w:t xml:space="preserve"> </w:t>
                    </w:r>
                    <w:r w:rsidR="00D82FF9">
                      <w:t xml:space="preserve">- </w:t>
                    </w:r>
                    <w:r>
                      <w:t>Zimmer biomet oregon</w:t>
                    </w:r>
                    <w:r w:rsidR="000B2FD6">
                      <w:t xml:space="preserve">, </w:t>
                    </w:r>
                    <w:r w:rsidR="003307D9">
                      <w:t>0</w:t>
                    </w:r>
                    <w:r w:rsidR="00AB519B">
                      <w:t>6</w:t>
                    </w:r>
                    <w:r w:rsidR="003307D9">
                      <w:t>/2016</w:t>
                    </w:r>
                    <w:r w:rsidR="00AB519B">
                      <w:t xml:space="preserve"> </w:t>
                    </w:r>
                    <w:r w:rsidR="005E21EB">
                      <w:t>-</w:t>
                    </w:r>
                    <w:r w:rsidR="00AB519B">
                      <w:t xml:space="preserve"> 06/2020</w:t>
                    </w:r>
                  </w:p>
                  <w:p w14:paraId="03588850" w14:textId="1355033F" w:rsidR="00952E33" w:rsidRDefault="00D14D2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Raised</w:t>
                    </w:r>
                    <w:r w:rsidR="0070331B">
                      <w:t xml:space="preserve"> the</w:t>
                    </w:r>
                    <w:r>
                      <w:t xml:space="preserve"> territory’s national operations ranking from #28 to #3 (out of 48 territories)</w:t>
                    </w:r>
                    <w:r w:rsidR="0070331B">
                      <w:t>.</w:t>
                    </w:r>
                  </w:p>
                  <w:p w14:paraId="12CAF04F" w14:textId="0A5B4E45" w:rsidR="003307D9" w:rsidRDefault="00D14D2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Lowered overall freight expenditures by 50% annually while increasing number of staff on hand.</w:t>
                    </w:r>
                  </w:p>
                  <w:p w14:paraId="0E71B0E3" w14:textId="7D6127F4" w:rsidR="0035353A" w:rsidRDefault="00D14D2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Worked closely with VP of Sales and VP of Finance &amp; HR to improve efficiencies within the company and support sales growth of more than 4% year over year.</w:t>
                    </w:r>
                  </w:p>
                  <w:p w14:paraId="3A9BB20E" w14:textId="30E36C0B" w:rsidR="00952E33" w:rsidRDefault="00D14D2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Successfully manage</w:t>
                    </w:r>
                    <w:r w:rsidR="00072983">
                      <w:t>d</w:t>
                    </w:r>
                    <w:r>
                      <w:t xml:space="preserve"> 20 or more reports in the warehouse</w:t>
                    </w:r>
                    <w:r w:rsidR="00072983">
                      <w:t xml:space="preserve"> and 35+ sales associates.</w:t>
                    </w:r>
                  </w:p>
                  <w:p w14:paraId="3A45A7AB" w14:textId="705E4D65" w:rsidR="00816482" w:rsidRDefault="00816482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 xml:space="preserve">Provided service and support to 75+ </w:t>
                    </w:r>
                    <w:r w:rsidR="00072983">
                      <w:t>hospitals and surgery centers</w:t>
                    </w:r>
                    <w:r>
                      <w:t xml:space="preserve"> </w:t>
                    </w:r>
                    <w:r w:rsidR="00072983">
                      <w:t>in the territory.</w:t>
                    </w:r>
                  </w:p>
                  <w:p w14:paraId="069F48FD" w14:textId="3ADE25F1" w:rsidR="00DF69AC" w:rsidRDefault="00816482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 xml:space="preserve">Managed multiple projects, including </w:t>
                    </w:r>
                    <w:r w:rsidR="0070331B">
                      <w:t>redesigning multiple warehouses to increase efficiencies.</w:t>
                    </w:r>
                  </w:p>
                  <w:p w14:paraId="7DCB3C5F" w14:textId="06408530" w:rsidR="00F841FF" w:rsidRDefault="00DF69AC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Thoroughly managed over $200M of consignment inventory across Oregon</w:t>
                    </w:r>
                    <w:r w:rsidR="00072983">
                      <w:t>,</w:t>
                    </w:r>
                    <w:r>
                      <w:t xml:space="preserve"> with the cleanest national audit within Zimmer Biomet in 2018.</w:t>
                    </w:r>
                  </w:p>
                  <w:p w14:paraId="6DF92D55" w14:textId="21E27150" w:rsidR="00B54F39" w:rsidRDefault="00F841FF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Helped create and implement many new procedures and policies including warehouse safety measures.</w:t>
                    </w:r>
                  </w:p>
                </w:sdtContent>
              </w:sdt>
              <w:sdt>
                <w:sdtPr>
                  <w:rPr>
                    <w:b/>
                    <w:bCs/>
                    <w:caps w:val="0"/>
                    <w:color w:val="595959" w:themeColor="text1" w:themeTint="A6"/>
                    <w:kern w:val="0"/>
                  </w:rPr>
                  <w:id w:val="-2095233017"/>
                  <w:placeholder>
                    <w:docPart w:val="B1F358753E7749628BB26A9392E2ECA4"/>
                  </w:placeholder>
                  <w15:color w:val="C0C0C0"/>
                  <w15:repeatingSectionItem/>
                </w:sdtPr>
                <w:sdtEndPr>
                  <w:rPr>
                    <w:b w:val="0"/>
                    <w:bCs w:val="0"/>
                    <w:color w:val="262626" w:themeColor="text1" w:themeTint="D9"/>
                  </w:rPr>
                </w:sdtEndPr>
                <w:sdtContent>
                  <w:p w14:paraId="3B52C72C" w14:textId="0F138C46" w:rsidR="00AB519B" w:rsidRDefault="00AB519B" w:rsidP="000B2FD6">
                    <w:pPr>
                      <w:pStyle w:val="Heading2"/>
                    </w:pPr>
                    <w:r>
                      <w:rPr>
                        <w:rStyle w:val="Strong"/>
                      </w:rPr>
                      <w:t>Head of Customer service, shipping/receiving</w:t>
                    </w:r>
                    <w:r w:rsidR="00D82FF9">
                      <w:rPr>
                        <w:rStyle w:val="Strong"/>
                      </w:rPr>
                      <w:t xml:space="preserve"> -</w:t>
                    </w:r>
                    <w:r>
                      <w:t xml:space="preserve"> steelman easy life</w:t>
                    </w:r>
                    <w:r w:rsidR="000B2FD6">
                      <w:t xml:space="preserve">, </w:t>
                    </w:r>
                    <w:r>
                      <w:t>01/2016 - 07/2016 (relocated</w:t>
                    </w:r>
                    <w:r w:rsidR="000B2FD6">
                      <w:t>)</w:t>
                    </w:r>
                  </w:p>
                  <w:p w14:paraId="71AFA478" w14:textId="44155425" w:rsidR="00AB519B" w:rsidRDefault="0070331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 xml:space="preserve">Designed and </w:t>
                    </w:r>
                    <w:r w:rsidR="00AB519B">
                      <w:t xml:space="preserve">Implemented </w:t>
                    </w:r>
                    <w:r>
                      <w:t xml:space="preserve">multiple </w:t>
                    </w:r>
                    <w:r w:rsidR="00AB519B">
                      <w:t xml:space="preserve">new procedures </w:t>
                    </w:r>
                    <w:r>
                      <w:t>to improve time per transaction rates.</w:t>
                    </w:r>
                  </w:p>
                  <w:p w14:paraId="7A45865A" w14:textId="70019D1B" w:rsidR="00AB519B" w:rsidRDefault="00AB519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In charge of all national warranty claims from first contact</w:t>
                    </w:r>
                    <w:r w:rsidR="00816482">
                      <w:t xml:space="preserve"> to resolution.</w:t>
                    </w:r>
                  </w:p>
                  <w:p w14:paraId="58402726" w14:textId="77777777" w:rsidR="00AB519B" w:rsidRDefault="00AB519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Handling and protecting sensitive information.</w:t>
                    </w:r>
                  </w:p>
                  <w:p w14:paraId="302AD1C5" w14:textId="004FE065" w:rsidR="00AB519B" w:rsidRDefault="0070331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 xml:space="preserve">Successful relationships with </w:t>
                    </w:r>
                    <w:r w:rsidR="00AB519B">
                      <w:t xml:space="preserve">retail vendors, RTM associates, and general public in handling </w:t>
                    </w:r>
                    <w:r>
                      <w:t>claims.</w:t>
                    </w:r>
                  </w:p>
                  <w:p w14:paraId="75BE3ACB" w14:textId="1735F627" w:rsidR="00AB519B" w:rsidRDefault="00AB519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Assist in training of all personnel</w:t>
                    </w:r>
                    <w:r w:rsidR="000B2FD6">
                      <w:t>.</w:t>
                    </w:r>
                  </w:p>
                  <w:p w14:paraId="61F8E7F9" w14:textId="62BD676F" w:rsidR="000B2FD6" w:rsidRDefault="000B2FD6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Responsible for 5 or more team members.</w:t>
                    </w:r>
                  </w:p>
                  <w:p w14:paraId="1DE281D9" w14:textId="77777777" w:rsidR="00AB519B" w:rsidRDefault="00AB519B" w:rsidP="006E7142">
                    <w:pPr>
                      <w:pStyle w:val="ListParagraph"/>
                      <w:numPr>
                        <w:ilvl w:val="0"/>
                        <w:numId w:val="2"/>
                      </w:numPr>
                    </w:pPr>
                    <w:r>
                      <w:t>Knowledge of all aspects of the company from manufacture to troubleshooting end use issues.</w:t>
                    </w:r>
                  </w:p>
                </w:sdtContent>
              </w:sdt>
              <w:sdt>
                <w:sdtPr>
                  <w:rPr>
                    <w:b/>
                    <w:bCs/>
                    <w:caps w:val="0"/>
                    <w:color w:val="595959" w:themeColor="text1" w:themeTint="A6"/>
                    <w:kern w:val="0"/>
                  </w:rPr>
                  <w:id w:val="68699791"/>
                  <w:placeholder>
                    <w:docPart w:val="7B3C136CD9BE41899DF99FCAFABD91C5"/>
                  </w:placeholder>
                  <w15:color w:val="C0C0C0"/>
                  <w15:repeatingSectionItem/>
                </w:sdtPr>
                <w:sdtEndPr>
                  <w:rPr>
                    <w:b w:val="0"/>
                    <w:bCs w:val="0"/>
                  </w:rPr>
                </w:sdtEndPr>
                <w:sdtContent>
                  <w:p w14:paraId="276C0B45" w14:textId="48761440" w:rsidR="00B54F39" w:rsidRDefault="005E21EB" w:rsidP="000B2FD6">
                    <w:pPr>
                      <w:pStyle w:val="Heading2"/>
                    </w:pPr>
                    <w:r>
                      <w:rPr>
                        <w:rStyle w:val="Strong"/>
                      </w:rPr>
                      <w:t>shift manager</w:t>
                    </w:r>
                    <w:r w:rsidR="0021506E">
                      <w:t xml:space="preserve"> </w:t>
                    </w:r>
                    <w:r w:rsidR="00D82FF9">
                      <w:t xml:space="preserve">- </w:t>
                    </w:r>
                    <w:r>
                      <w:t>marathon gas/radiant food stores</w:t>
                    </w:r>
                    <w:r w:rsidR="000B2FD6">
                      <w:t xml:space="preserve">, </w:t>
                    </w:r>
                    <w:r>
                      <w:t>2011</w:t>
                    </w:r>
                    <w:r w:rsidR="000B2FD6">
                      <w:t xml:space="preserve"> - </w:t>
                    </w:r>
                    <w:r>
                      <w:t>2015</w:t>
                    </w:r>
                  </w:p>
                  <w:p w14:paraId="76F92BC8" w14:textId="0C41CF50" w:rsidR="005E21EB" w:rsidRPr="000B2FD6" w:rsidRDefault="005E21EB" w:rsidP="006E7142">
                    <w:pPr>
                      <w:pStyle w:val="ListParagraph"/>
                      <w:numPr>
                        <w:ilvl w:val="0"/>
                        <w:numId w:val="1"/>
                      </w:numPr>
                    </w:pPr>
                    <w:r w:rsidRPr="000B2FD6">
                      <w:t xml:space="preserve">Implemented new grouping system for UPC bar codes and sales </w:t>
                    </w:r>
                    <w:r w:rsidR="00952E33" w:rsidRPr="000B2FD6">
                      <w:t>within the Point of Sale system</w:t>
                    </w:r>
                    <w:r w:rsidR="00AB519B" w:rsidRPr="000B2FD6">
                      <w:t>, reducing interaction time at register by 25%.</w:t>
                    </w:r>
                  </w:p>
                  <w:p w14:paraId="50119011" w14:textId="54E42C72" w:rsidR="00952E33" w:rsidRPr="000B2FD6" w:rsidRDefault="00952E33" w:rsidP="006E7142">
                    <w:pPr>
                      <w:pStyle w:val="ListParagraph"/>
                      <w:numPr>
                        <w:ilvl w:val="0"/>
                        <w:numId w:val="1"/>
                      </w:numPr>
                    </w:pPr>
                    <w:r w:rsidRPr="000B2FD6">
                      <w:t>Extensive knowledge of Ruby/Sapphire point of sale system</w:t>
                    </w:r>
                    <w:r w:rsidR="000B2FD6" w:rsidRPr="000B2FD6">
                      <w:t>.</w:t>
                    </w:r>
                  </w:p>
                  <w:p w14:paraId="4CD0B21E" w14:textId="508A075A" w:rsidR="00952E33" w:rsidRPr="000B2FD6" w:rsidRDefault="00952E33" w:rsidP="006E7142">
                    <w:pPr>
                      <w:pStyle w:val="ListParagraph"/>
                      <w:numPr>
                        <w:ilvl w:val="0"/>
                        <w:numId w:val="1"/>
                      </w:numPr>
                    </w:pPr>
                    <w:r w:rsidRPr="000B2FD6">
                      <w:t>Responsible for price changes, sale pricing, and signage</w:t>
                    </w:r>
                    <w:r w:rsidR="000B2FD6" w:rsidRPr="000B2FD6">
                      <w:t>.</w:t>
                    </w:r>
                  </w:p>
                  <w:p w14:paraId="2D2F6B57" w14:textId="5A48DDC9" w:rsidR="000B2FD6" w:rsidRPr="000B2FD6" w:rsidRDefault="00952E33" w:rsidP="006E7142">
                    <w:pPr>
                      <w:pStyle w:val="ListParagraph"/>
                      <w:numPr>
                        <w:ilvl w:val="0"/>
                        <w:numId w:val="1"/>
                      </w:numPr>
                    </w:pPr>
                    <w:r w:rsidRPr="000B2FD6">
                      <w:t>Successfully managed orders, delivery, and relations with many major retailers</w:t>
                    </w:r>
                    <w:r w:rsidR="000B2FD6" w:rsidRPr="000B2FD6">
                      <w:t>.</w:t>
                    </w:r>
                  </w:p>
                  <w:p w14:paraId="7D4E0FD9" w14:textId="74CA2B64" w:rsidR="000B2FD6" w:rsidRPr="000B2FD6" w:rsidRDefault="000B2FD6" w:rsidP="000B2FD6">
                    <w:pPr>
                      <w:pStyle w:val="ListParagraph"/>
                      <w:numPr>
                        <w:ilvl w:val="0"/>
                        <w:numId w:val="1"/>
                      </w:numPr>
                    </w:pPr>
                    <w:r w:rsidRPr="000B2FD6">
                      <w:t>Responsible for 3 or more staff per shift.</w:t>
                    </w:r>
                  </w:p>
                </w:sdtContent>
              </w:sdt>
            </w:sdtContent>
          </w:sdt>
        </w:tc>
      </w:tr>
      <w:tr w:rsidR="00B54F39" w14:paraId="417AAF53" w14:textId="77777777" w:rsidTr="00D82FF9">
        <w:trPr>
          <w:trHeight w:val="80"/>
        </w:trPr>
        <w:tc>
          <w:tcPr>
            <w:tcW w:w="1800" w:type="dxa"/>
          </w:tcPr>
          <w:p w14:paraId="6E3F9F35" w14:textId="5F3AA5FC" w:rsidR="006F3A14" w:rsidRPr="006F3A14" w:rsidRDefault="006F3A14" w:rsidP="006F3A14">
            <w:pPr>
              <w:pStyle w:val="Heading1"/>
              <w:tabs>
                <w:tab w:val="right" w:pos="1512"/>
              </w:tabs>
              <w:jc w:val="left"/>
            </w:pPr>
            <w:r>
              <w:tab/>
            </w:r>
            <w:r w:rsidR="0021506E">
              <w:t>Education</w:t>
            </w:r>
          </w:p>
        </w:tc>
        <w:tc>
          <w:tcPr>
            <w:tcW w:w="9848" w:type="dxa"/>
          </w:tcPr>
          <w:sdt>
            <w:sdtPr>
              <w:rPr>
                <w:caps w:val="0"/>
                <w:color w:val="595959" w:themeColor="text1" w:themeTint="A6"/>
                <w:kern w:val="0"/>
              </w:rPr>
              <w:id w:val="-691765356"/>
              <w15:repeatingSection/>
            </w:sdtPr>
            <w:sdtEndPr/>
            <w:sdtContent>
              <w:sdt>
                <w:sdtPr>
                  <w:rPr>
                    <w:caps w:val="0"/>
                    <w:color w:val="595959" w:themeColor="text1" w:themeTint="A6"/>
                    <w:kern w:val="0"/>
                  </w:rPr>
                  <w:id w:val="-1126388115"/>
                  <w:placeholder>
                    <w:docPart w:val="7B3C136CD9BE41899DF99FCAFABD91C5"/>
                  </w:placeholder>
                  <w15:repeatingSectionItem/>
                </w:sdtPr>
                <w:sdtEndPr/>
                <w:sdtContent>
                  <w:p w14:paraId="34783977" w14:textId="7974C78B" w:rsidR="00B54F39" w:rsidRDefault="00151C36" w:rsidP="0070331B">
                    <w:pPr>
                      <w:pStyle w:val="Heading2"/>
                    </w:pPr>
                    <w:r>
                      <w:rPr>
                        <w:rStyle w:val="Strong"/>
                      </w:rPr>
                      <w:t>Colorado Technical University</w:t>
                    </w:r>
                    <w:r w:rsidR="0021506E">
                      <w:t xml:space="preserve">, </w:t>
                    </w:r>
                    <w:r>
                      <w:t>Colorado Springs, CO</w:t>
                    </w:r>
                  </w:p>
                  <w:p w14:paraId="07B4E325" w14:textId="4993804D" w:rsidR="00D82FF9" w:rsidRPr="00D82FF9" w:rsidRDefault="00151C36" w:rsidP="0070331B">
                    <w:pPr>
                      <w:pStyle w:val="ListParagraph"/>
                      <w:numPr>
                        <w:ilvl w:val="0"/>
                        <w:numId w:val="4"/>
                      </w:numPr>
                    </w:pPr>
                    <w:r>
                      <w:t>Bachelor of</w:t>
                    </w:r>
                    <w:r w:rsidR="0028705D">
                      <w:t xml:space="preserve"> Sc</w:t>
                    </w:r>
                    <w:r>
                      <w:t xml:space="preserve">ience degree in </w:t>
                    </w:r>
                    <w:r w:rsidR="007A5B97">
                      <w:t>Information Technology</w:t>
                    </w:r>
                    <w:r>
                      <w:t xml:space="preserve">. </w:t>
                    </w:r>
                    <w:r w:rsidR="007A5B97">
                      <w:t>Graduated</w:t>
                    </w:r>
                    <w:r w:rsidR="008361BA">
                      <w:t xml:space="preserve"> </w:t>
                    </w:r>
                    <w:r w:rsidR="007A5B97">
                      <w:t>May 2020</w:t>
                    </w:r>
                    <w:r w:rsidR="000508CB">
                      <w:t>, Magna Cum Laude.</w:t>
                    </w:r>
                  </w:p>
                </w:sdtContent>
              </w:sdt>
            </w:sdtContent>
          </w:sdt>
        </w:tc>
      </w:tr>
      <w:tr w:rsidR="00B54F39" w14:paraId="79797701" w14:textId="77777777" w:rsidTr="00D82FF9">
        <w:trPr>
          <w:trHeight w:val="80"/>
        </w:trPr>
        <w:tc>
          <w:tcPr>
            <w:tcW w:w="1800" w:type="dxa"/>
          </w:tcPr>
          <w:p w14:paraId="1AA4D56D" w14:textId="69EA1EEF" w:rsidR="00B54F39" w:rsidRDefault="006E7142" w:rsidP="006E7142">
            <w:pPr>
              <w:pStyle w:val="Heading1"/>
            </w:pPr>
            <w:r>
              <w:t>r</w:t>
            </w:r>
            <w:r w:rsidR="0021506E">
              <w:t>eferences</w:t>
            </w:r>
          </w:p>
        </w:tc>
        <w:tc>
          <w:tcPr>
            <w:tcW w:w="9848" w:type="dxa"/>
          </w:tcPr>
          <w:sdt>
            <w:sdtPr>
              <w:rPr>
                <w:caps w:val="0"/>
                <w:color w:val="595959" w:themeColor="text1" w:themeTint="A6"/>
                <w:kern w:val="0"/>
              </w:rPr>
              <w:id w:val="-1883713024"/>
              <w15:color w:val="C0C0C0"/>
              <w15:repeatingSection/>
            </w:sdtPr>
            <w:sdtEndPr/>
            <w:sdtContent>
              <w:sdt>
                <w:sdtPr>
                  <w:rPr>
                    <w:caps w:val="0"/>
                    <w:color w:val="595959" w:themeColor="text1" w:themeTint="A6"/>
                    <w:kern w:val="0"/>
                  </w:rPr>
                  <w:id w:val="-1368215953"/>
                  <w:placeholder>
                    <w:docPart w:val="7B3C136CD9BE41899DF99FCAFABD91C5"/>
                  </w:placeholder>
                  <w15:color w:val="C0C0C0"/>
                  <w15:repeatingSectionItem/>
                </w:sdtPr>
                <w:sdtEndPr/>
                <w:sdtContent>
                  <w:p w14:paraId="409C7B02" w14:textId="25C9076B" w:rsidR="00B54F39" w:rsidRPr="0028705D" w:rsidRDefault="0070331B" w:rsidP="0070331B">
                    <w:pPr>
                      <w:pStyle w:val="Heading2"/>
                      <w:rPr>
                        <w:color w:val="262626" w:themeColor="text1" w:themeTint="D9"/>
                        <w:szCs w:val="16"/>
                        <w:lang w:val="it-IT"/>
                      </w:rPr>
                    </w:pPr>
                    <w:r>
                      <w:rPr>
                        <w:rStyle w:val="Strong"/>
                        <w:lang w:val="it-IT"/>
                      </w:rPr>
                      <w:t>bart ferguson</w:t>
                    </w:r>
                    <w:r w:rsidR="0021506E" w:rsidRPr="0028705D">
                      <w:rPr>
                        <w:lang w:val="it-IT"/>
                      </w:rPr>
                      <w:t xml:space="preserve">, </w:t>
                    </w:r>
                    <w:r>
                      <w:rPr>
                        <w:lang w:val="it-IT"/>
                      </w:rPr>
                      <w:t>sales manager, trauma  – zimmer biomet oregon</w:t>
                    </w:r>
                  </w:p>
                  <w:p w14:paraId="684A5814" w14:textId="12329026" w:rsidR="005E21EB" w:rsidRDefault="0070331B" w:rsidP="000B2FD6">
                    <w:pPr>
                      <w:pStyle w:val="ListParagraph"/>
                      <w:numPr>
                        <w:ilvl w:val="0"/>
                        <w:numId w:val="4"/>
                      </w:numPr>
                    </w:pPr>
                    <w:r>
                      <w:t>503-750-4957</w:t>
                    </w:r>
                  </w:p>
                </w:sdtContent>
              </w:sdt>
              <w:sdt>
                <w:sdtPr>
                  <w:rPr>
                    <w:caps w:val="0"/>
                    <w:color w:val="595959" w:themeColor="text1" w:themeTint="A6"/>
                    <w:kern w:val="0"/>
                  </w:rPr>
                  <w:id w:val="-431123964"/>
                  <w:placeholder>
                    <w:docPart w:val="FFAA0474CEEF49C5986FCE1607B46501"/>
                  </w:placeholder>
                  <w15:color w:val="C0C0C0"/>
                  <w15:repeatingSectionItem/>
                </w:sdtPr>
                <w:sdtEndPr/>
                <w:sdtContent>
                  <w:p w14:paraId="77BE219B" w14:textId="23E01B2B" w:rsidR="007A5B97" w:rsidRDefault="007A5B97" w:rsidP="006E7142">
                    <w:pPr>
                      <w:pStyle w:val="Heading2"/>
                      <w:rPr>
                        <w:rStyle w:val="Strong"/>
                        <w:b w:val="0"/>
                        <w:bCs w:val="0"/>
                        <w:lang w:val="it-IT"/>
                      </w:rPr>
                    </w:pPr>
                    <w:r>
                      <w:rPr>
                        <w:rStyle w:val="Strong"/>
                        <w:lang w:val="it-IT"/>
                      </w:rPr>
                      <w:t xml:space="preserve">Kendra Steffensen, </w:t>
                    </w:r>
                    <w:r w:rsidRPr="00594ABC">
                      <w:t>Director of operations and u.s. Services</w:t>
                    </w:r>
                    <w:r w:rsidR="0070331B">
                      <w:t xml:space="preserve"> – Cheetah medical</w:t>
                    </w:r>
                  </w:p>
                  <w:p w14:paraId="62412D73" w14:textId="06F17080" w:rsidR="00B54F39" w:rsidRPr="000B2FD6" w:rsidRDefault="007A5B97" w:rsidP="000B2FD6">
                    <w:pPr>
                      <w:pStyle w:val="ListParagraph"/>
                      <w:numPr>
                        <w:ilvl w:val="0"/>
                        <w:numId w:val="4"/>
                      </w:numPr>
                      <w:rPr>
                        <w:lang w:val="it-IT"/>
                      </w:rPr>
                    </w:pPr>
                    <w:r w:rsidRPr="000B2FD6">
                      <w:rPr>
                        <w:lang w:val="it-IT"/>
                      </w:rPr>
                      <w:t>503.3473.8102</w:t>
                    </w:r>
                  </w:p>
                </w:sdtContent>
              </w:sdt>
            </w:sdtContent>
          </w:sdt>
        </w:tc>
      </w:tr>
    </w:tbl>
    <w:p w14:paraId="43D76696" w14:textId="77777777" w:rsidR="00B54F39" w:rsidRDefault="00B54F39">
      <w:bookmarkStart w:id="0" w:name="_GoBack"/>
      <w:bookmarkEnd w:id="0"/>
    </w:p>
    <w:sectPr w:rsidR="00B54F39" w:rsidSect="00EB4423">
      <w:pgSz w:w="12240" w:h="15840"/>
      <w:pgMar w:top="1440" w:right="1440" w:bottom="108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99DAB0" w14:textId="77777777" w:rsidR="00506CF9" w:rsidRDefault="00506CF9">
      <w:r>
        <w:separator/>
      </w:r>
    </w:p>
  </w:endnote>
  <w:endnote w:type="continuationSeparator" w:id="0">
    <w:p w14:paraId="7341AD8D" w14:textId="77777777" w:rsidR="00506CF9" w:rsidRDefault="00506C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D2975F" w14:textId="77777777" w:rsidR="00506CF9" w:rsidRDefault="00506CF9">
      <w:r>
        <w:separator/>
      </w:r>
    </w:p>
  </w:footnote>
  <w:footnote w:type="continuationSeparator" w:id="0">
    <w:p w14:paraId="6AD574B6" w14:textId="77777777" w:rsidR="00506CF9" w:rsidRDefault="00506C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73141"/>
    <w:multiLevelType w:val="hybridMultilevel"/>
    <w:tmpl w:val="6DCA5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F64BA"/>
    <w:multiLevelType w:val="hybridMultilevel"/>
    <w:tmpl w:val="FF3EB7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6216A5"/>
    <w:multiLevelType w:val="hybridMultilevel"/>
    <w:tmpl w:val="E99C9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BB19D6"/>
    <w:multiLevelType w:val="hybridMultilevel"/>
    <w:tmpl w:val="A1F498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F1E"/>
    <w:rsid w:val="000508CB"/>
    <w:rsid w:val="00065248"/>
    <w:rsid w:val="00072983"/>
    <w:rsid w:val="00086AAA"/>
    <w:rsid w:val="000B2FD6"/>
    <w:rsid w:val="00151C36"/>
    <w:rsid w:val="001F6F1E"/>
    <w:rsid w:val="0021506E"/>
    <w:rsid w:val="00216EED"/>
    <w:rsid w:val="00233966"/>
    <w:rsid w:val="0028705D"/>
    <w:rsid w:val="002A3D9A"/>
    <w:rsid w:val="003307D9"/>
    <w:rsid w:val="0035353A"/>
    <w:rsid w:val="00416363"/>
    <w:rsid w:val="00440F31"/>
    <w:rsid w:val="004760CF"/>
    <w:rsid w:val="004E27C7"/>
    <w:rsid w:val="005014E4"/>
    <w:rsid w:val="00506CF9"/>
    <w:rsid w:val="00594ABC"/>
    <w:rsid w:val="005C265B"/>
    <w:rsid w:val="005E21EB"/>
    <w:rsid w:val="00666249"/>
    <w:rsid w:val="006E7142"/>
    <w:rsid w:val="006F3A14"/>
    <w:rsid w:val="0070001B"/>
    <w:rsid w:val="0070331B"/>
    <w:rsid w:val="007A4076"/>
    <w:rsid w:val="007A5B97"/>
    <w:rsid w:val="00816482"/>
    <w:rsid w:val="008361BA"/>
    <w:rsid w:val="008E140E"/>
    <w:rsid w:val="00902FC5"/>
    <w:rsid w:val="00952E33"/>
    <w:rsid w:val="009B0D5E"/>
    <w:rsid w:val="009F2B4B"/>
    <w:rsid w:val="00A36906"/>
    <w:rsid w:val="00A422B4"/>
    <w:rsid w:val="00AB519B"/>
    <w:rsid w:val="00AC769E"/>
    <w:rsid w:val="00AE5E14"/>
    <w:rsid w:val="00B07C39"/>
    <w:rsid w:val="00B3245A"/>
    <w:rsid w:val="00B54F39"/>
    <w:rsid w:val="00C2481B"/>
    <w:rsid w:val="00C3747F"/>
    <w:rsid w:val="00D14D2B"/>
    <w:rsid w:val="00D82FF9"/>
    <w:rsid w:val="00DA3DBF"/>
    <w:rsid w:val="00DE5F02"/>
    <w:rsid w:val="00DF69AC"/>
    <w:rsid w:val="00E54B47"/>
    <w:rsid w:val="00E85485"/>
    <w:rsid w:val="00E935D4"/>
    <w:rsid w:val="00EB4423"/>
    <w:rsid w:val="00F8260F"/>
    <w:rsid w:val="00F841FF"/>
    <w:rsid w:val="00FA0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9CD21"/>
  <w15:chartTrackingRefBased/>
  <w15:docId w15:val="{5AEDC9A8-2761-4186-BACA-D62266CFD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262626" w:themeColor="text1" w:themeTint="D9"/>
        <w:sz w:val="18"/>
        <w:szCs w:val="18"/>
        <w:lang w:val="en-US" w:eastAsia="ja-JP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unhideWhenUsed/>
    <w:qFormat/>
    <w:pPr>
      <w:pBdr>
        <w:right w:val="single" w:sz="8" w:space="4" w:color="F07F09" w:themeColor="accent1"/>
      </w:pBdr>
      <w:jc w:val="right"/>
      <w:outlineLvl w:val="0"/>
    </w:pPr>
    <w:rPr>
      <w:b/>
      <w:bCs/>
      <w:caps/>
      <w:color w:val="F07F09" w:themeColor="accent1"/>
      <w:kern w:val="2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outlineLvl w:val="1"/>
    </w:pPr>
    <w:rPr>
      <w:caps/>
      <w:color w:val="000000" w:themeColor="text1"/>
      <w:kern w:val="20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outlineLvl w:val="2"/>
    </w:pPr>
    <w:rPr>
      <w:caps/>
      <w:color w:val="7F7F7F" w:themeColor="text1" w:themeTint="80"/>
      <w:sz w:val="17"/>
      <w:szCs w:val="1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b/>
      <w:bCs/>
      <w:caps/>
      <w:color w:val="F07F09" w:themeColor="accent1"/>
      <w:kern w:val="20"/>
    </w:rPr>
  </w:style>
  <w:style w:type="character" w:customStyle="1" w:styleId="Heading2Char">
    <w:name w:val="Heading 2 Char"/>
    <w:basedOn w:val="DefaultParagraphFont"/>
    <w:link w:val="Heading2"/>
    <w:uiPriority w:val="1"/>
    <w:rPr>
      <w:caps/>
      <w:color w:val="000000" w:themeColor="text1"/>
      <w:kern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sumeTable">
    <w:name w:val="Resume Table"/>
    <w:basedOn w:val="TableNormal"/>
    <w:uiPriority w:val="99"/>
    <w:pPr>
      <w:spacing w:before="40" w:line="288" w:lineRule="auto"/>
    </w:pPr>
    <w:rPr>
      <w:color w:val="595959" w:themeColor="text1" w:themeTint="A6"/>
      <w:sz w:val="20"/>
      <w:szCs w:val="20"/>
    </w:rPr>
    <w:tblPr>
      <w:tblBorders>
        <w:insideH w:val="single" w:sz="4" w:space="0" w:color="F07F09" w:themeColor="accent1"/>
      </w:tblBorders>
      <w:tblCellMar>
        <w:top w:w="144" w:type="dxa"/>
        <w:left w:w="0" w:type="dxa"/>
        <w:bottom w:w="144" w:type="dxa"/>
        <w:right w:w="0" w:type="dxa"/>
      </w:tblCellMar>
    </w:tbl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3"/>
    <w:qFormat/>
  </w:style>
  <w:style w:type="character" w:styleId="Strong">
    <w:name w:val="Strong"/>
    <w:basedOn w:val="DefaultParagraphFont"/>
    <w:uiPriority w:val="1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1"/>
    <w:rPr>
      <w:caps/>
      <w:color w:val="7F7F7F" w:themeColor="text1" w:themeTint="80"/>
      <w:sz w:val="17"/>
      <w:szCs w:val="17"/>
    </w:rPr>
  </w:style>
  <w:style w:type="paragraph" w:customStyle="1" w:styleId="Name">
    <w:name w:val="Name"/>
    <w:basedOn w:val="Normal"/>
    <w:uiPriority w:val="2"/>
    <w:qFormat/>
    <w:rPr>
      <w:rFonts w:asciiTheme="majorHAnsi" w:eastAsiaTheme="majorEastAsia" w:hAnsiTheme="majorHAnsi" w:cstheme="majorBidi"/>
      <w:caps/>
      <w:color w:val="F07F09" w:themeColor="accent1"/>
      <w:sz w:val="48"/>
      <w:szCs w:val="48"/>
    </w:rPr>
  </w:style>
  <w:style w:type="character" w:styleId="Emphasis">
    <w:name w:val="Emphasis"/>
    <w:basedOn w:val="DefaultParagraphFont"/>
    <w:uiPriority w:val="2"/>
    <w:unhideWhenUsed/>
    <w:qFormat/>
    <w:rPr>
      <w:i w:val="0"/>
      <w:iCs w:val="0"/>
      <w:color w:val="F07F09" w:themeColor="accent1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before="240"/>
      <w:jc w:val="right"/>
    </w:pPr>
    <w:rPr>
      <w:b/>
      <w:bCs/>
      <w:caps/>
      <w:color w:val="F07F09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b/>
      <w:bCs/>
      <w:caps/>
      <w:color w:val="F07F09" w:themeColor="accent1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5E21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5248"/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248"/>
    <w:rPr>
      <w:rFonts w:ascii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h\AppData\Roaming\Microsoft\Templates\Basic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D2B940122A8413B8C5DAC61278F89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5E58FE-AD9B-49B4-8EC4-FCF826657FA1}"/>
      </w:docPartPr>
      <w:docPartBody>
        <w:p w:rsidR="00613529" w:rsidRDefault="000442E8">
          <w:pPr>
            <w:pStyle w:val="CD2B940122A8413B8C5DAC61278F8917"/>
          </w:pPr>
          <w:r>
            <w:t>[Your Name]</w:t>
          </w:r>
        </w:p>
      </w:docPartBody>
    </w:docPart>
    <w:docPart>
      <w:docPartPr>
        <w:name w:val="7B3C136CD9BE41899DF99FCAFABD91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46012-82CF-441D-8D30-FFEFA093DCB2}"/>
      </w:docPartPr>
      <w:docPartBody>
        <w:p w:rsidR="00613529" w:rsidRDefault="000442E8">
          <w:pPr>
            <w:pStyle w:val="7B3C136CD9BE41899DF99FCAFABD91C5"/>
          </w:pPr>
          <w:r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FFAA0474CEEF49C5986FCE1607B465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3EC9BB-6CB0-469D-B904-67DC0B6A9828}"/>
      </w:docPartPr>
      <w:docPartBody>
        <w:p w:rsidR="00613529" w:rsidRDefault="009457FE" w:rsidP="009457FE">
          <w:pPr>
            <w:pStyle w:val="FFAA0474CEEF49C5986FCE1607B46501"/>
          </w:pPr>
          <w:r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  <w:docPart>
      <w:docPartPr>
        <w:name w:val="B1F358753E7749628BB26A9392E2E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7CF8B4-2EC1-41EC-A4C8-BFF185CC0F6E}"/>
      </w:docPartPr>
      <w:docPartBody>
        <w:p w:rsidR="005F28EA" w:rsidRDefault="000B1BA6" w:rsidP="000B1BA6">
          <w:pPr>
            <w:pStyle w:val="B1F358753E7749628BB26A9392E2ECA4"/>
          </w:pPr>
          <w:r>
            <w:rPr>
              <w:rStyle w:val="PlaceholderText"/>
            </w:rPr>
            <w:t>Enter any content that you want to repeat, including other content controls. You can also insert this control around table rows in order to repeat parts of a table.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7FE"/>
    <w:rsid w:val="000442E8"/>
    <w:rsid w:val="00096E6B"/>
    <w:rsid w:val="000B1BA6"/>
    <w:rsid w:val="00306284"/>
    <w:rsid w:val="00372852"/>
    <w:rsid w:val="003930FA"/>
    <w:rsid w:val="003F235E"/>
    <w:rsid w:val="00447BBA"/>
    <w:rsid w:val="005F28EA"/>
    <w:rsid w:val="00613529"/>
    <w:rsid w:val="00765578"/>
    <w:rsid w:val="009457FE"/>
    <w:rsid w:val="00A21099"/>
    <w:rsid w:val="00A31120"/>
    <w:rsid w:val="00AB1388"/>
    <w:rsid w:val="00AD295F"/>
    <w:rsid w:val="00BE359E"/>
    <w:rsid w:val="00FF4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D2B940122A8413B8C5DAC61278F8917">
    <w:name w:val="CD2B940122A8413B8C5DAC61278F8917"/>
  </w:style>
  <w:style w:type="paragraph" w:customStyle="1" w:styleId="E5F5627D203F497BBC8080106F218BE5">
    <w:name w:val="E5F5627D203F497BBC8080106F218BE5"/>
  </w:style>
  <w:style w:type="paragraph" w:customStyle="1" w:styleId="D632B328B3A3407BB0FA91D7A98F7ECD">
    <w:name w:val="D632B328B3A3407BB0FA91D7A98F7ECD"/>
  </w:style>
  <w:style w:type="paragraph" w:customStyle="1" w:styleId="D15A7CE3FE854F92B0559C3448CA9911">
    <w:name w:val="D15A7CE3FE854F92B0559C3448CA9911"/>
  </w:style>
  <w:style w:type="paragraph" w:customStyle="1" w:styleId="CCD48C03A9A3469CAD33C4F3B4339854">
    <w:name w:val="CCD48C03A9A3469CAD33C4F3B4339854"/>
  </w:style>
  <w:style w:type="paragraph" w:customStyle="1" w:styleId="8DF7EA06434249839472EC1591BA77E4">
    <w:name w:val="8DF7EA06434249839472EC1591BA77E4"/>
  </w:style>
  <w:style w:type="character" w:styleId="PlaceholderText">
    <w:name w:val="Placeholder Text"/>
    <w:basedOn w:val="DefaultParagraphFont"/>
    <w:uiPriority w:val="99"/>
    <w:semiHidden/>
    <w:rsid w:val="000B1BA6"/>
    <w:rPr>
      <w:color w:val="808080"/>
    </w:rPr>
  </w:style>
  <w:style w:type="paragraph" w:customStyle="1" w:styleId="7B3C136CD9BE41899DF99FCAFABD91C5">
    <w:name w:val="7B3C136CD9BE41899DF99FCAFABD91C5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73E2AA86C6834B95A60DF115E9A6643E">
    <w:name w:val="73E2AA86C6834B95A60DF115E9A6643E"/>
  </w:style>
  <w:style w:type="paragraph" w:customStyle="1" w:styleId="CFF331E9C1A34BADB0526DF0D67F0F6D">
    <w:name w:val="CFF331E9C1A34BADB0526DF0D67F0F6D"/>
  </w:style>
  <w:style w:type="paragraph" w:customStyle="1" w:styleId="5DE9568A315D4ED2A91A1DE1D45EBDCD">
    <w:name w:val="5DE9568A315D4ED2A91A1DE1D45EBDCD"/>
  </w:style>
  <w:style w:type="paragraph" w:customStyle="1" w:styleId="C1ADDF9FF1EB453280DEADC4A33FCB0F">
    <w:name w:val="C1ADDF9FF1EB453280DEADC4A33FCB0F"/>
  </w:style>
  <w:style w:type="paragraph" w:customStyle="1" w:styleId="63FE43FFE75C4BC4BD6B6BE8E05C4572">
    <w:name w:val="63FE43FFE75C4BC4BD6B6BE8E05C4572"/>
  </w:style>
  <w:style w:type="paragraph" w:customStyle="1" w:styleId="300A588CCA7E4E1B8354F8F67AF02DC6">
    <w:name w:val="300A588CCA7E4E1B8354F8F67AF02DC6"/>
  </w:style>
  <w:style w:type="paragraph" w:customStyle="1" w:styleId="E78E4E34098846748720FCF834A2274D">
    <w:name w:val="E78E4E34098846748720FCF834A2274D"/>
  </w:style>
  <w:style w:type="paragraph" w:customStyle="1" w:styleId="8689D6CD30B944EFA2B3C2A6CB9A490C">
    <w:name w:val="8689D6CD30B944EFA2B3C2A6CB9A490C"/>
  </w:style>
  <w:style w:type="paragraph" w:customStyle="1" w:styleId="F98BAD83CDA4461B8D19FF6ECB80ADF9">
    <w:name w:val="F98BAD83CDA4461B8D19FF6ECB80ADF9"/>
  </w:style>
  <w:style w:type="paragraph" w:customStyle="1" w:styleId="11741192592F4F888BF574F3CC66844E">
    <w:name w:val="11741192592F4F888BF574F3CC66844E"/>
  </w:style>
  <w:style w:type="paragraph" w:customStyle="1" w:styleId="DE37C21FDB0F47838AEF20AFBD3CE611">
    <w:name w:val="DE37C21FDB0F47838AEF20AFBD3CE611"/>
  </w:style>
  <w:style w:type="paragraph" w:customStyle="1" w:styleId="8458DC998FCE497CA63655DF97C1474A">
    <w:name w:val="8458DC998FCE497CA63655DF97C1474A"/>
  </w:style>
  <w:style w:type="paragraph" w:customStyle="1" w:styleId="7A86B2FDAF3F4DAE9DB21AEC0C6218AB">
    <w:name w:val="7A86B2FDAF3F4DAE9DB21AEC0C6218AB"/>
  </w:style>
  <w:style w:type="paragraph" w:customStyle="1" w:styleId="72058A0CA2C14126AB4DD6C2D2673312">
    <w:name w:val="72058A0CA2C14126AB4DD6C2D2673312"/>
  </w:style>
  <w:style w:type="paragraph" w:customStyle="1" w:styleId="6C0CFBA19DF847019AEB31AD26A76916">
    <w:name w:val="6C0CFBA19DF847019AEB31AD26A76916"/>
    <w:rsid w:val="009457FE"/>
  </w:style>
  <w:style w:type="paragraph" w:customStyle="1" w:styleId="FFAA0474CEEF49C5986FCE1607B46501">
    <w:name w:val="FFAA0474CEEF49C5986FCE1607B46501"/>
    <w:rsid w:val="009457FE"/>
  </w:style>
  <w:style w:type="paragraph" w:customStyle="1" w:styleId="2AC347BD1CDF4DC19F719626D6132E31">
    <w:name w:val="2AC347BD1CDF4DC19F719626D6132E31"/>
    <w:rsid w:val="00A31120"/>
    <w:rPr>
      <w:lang w:eastAsia="en-US"/>
    </w:rPr>
  </w:style>
  <w:style w:type="paragraph" w:customStyle="1" w:styleId="B2D59ACDAF124E329135FF49F14B62E9">
    <w:name w:val="B2D59ACDAF124E329135FF49F14B62E9"/>
    <w:rsid w:val="00A31120"/>
    <w:rPr>
      <w:lang w:eastAsia="en-US"/>
    </w:rPr>
  </w:style>
  <w:style w:type="paragraph" w:customStyle="1" w:styleId="800A69D5DC7F49BF807CF7CED9725969">
    <w:name w:val="800A69D5DC7F49BF807CF7CED9725969"/>
    <w:rsid w:val="00A31120"/>
    <w:rPr>
      <w:lang w:eastAsia="en-US"/>
    </w:rPr>
  </w:style>
  <w:style w:type="paragraph" w:customStyle="1" w:styleId="5D7837F342514795ADE549FAB2550947">
    <w:name w:val="5D7837F342514795ADE549FAB2550947"/>
    <w:rsid w:val="00A31120"/>
    <w:rPr>
      <w:lang w:eastAsia="en-US"/>
    </w:rPr>
  </w:style>
  <w:style w:type="paragraph" w:customStyle="1" w:styleId="38EAC5E001BE4B808A9307344017278A">
    <w:name w:val="38EAC5E001BE4B808A9307344017278A"/>
    <w:rsid w:val="000B1BA6"/>
    <w:rPr>
      <w:lang w:eastAsia="en-US"/>
    </w:rPr>
  </w:style>
  <w:style w:type="paragraph" w:customStyle="1" w:styleId="CDA621907A434691B26F345B613E3726">
    <w:name w:val="CDA621907A434691B26F345B613E3726"/>
    <w:rsid w:val="000B1BA6"/>
    <w:rPr>
      <w:lang w:eastAsia="en-US"/>
    </w:rPr>
  </w:style>
  <w:style w:type="paragraph" w:customStyle="1" w:styleId="B1F358753E7749628BB26A9392E2ECA4">
    <w:name w:val="B1F358753E7749628BB26A9392E2ECA4"/>
    <w:rsid w:val="000B1BA6"/>
    <w:rPr>
      <w:lang w:eastAsia="en-US"/>
    </w:rPr>
  </w:style>
  <w:style w:type="paragraph" w:customStyle="1" w:styleId="6108688EA1B042FE922B16E540C4965F">
    <w:name w:val="6108688EA1B042FE922B16E540C4965F"/>
    <w:rsid w:val="000B1BA6"/>
    <w:rPr>
      <w:lang w:eastAsia="en-US"/>
    </w:rPr>
  </w:style>
  <w:style w:type="paragraph" w:customStyle="1" w:styleId="A10C575E777E4902AE86D07903F63E3A">
    <w:name w:val="A10C575E777E4902AE86D07903F63E3A"/>
    <w:rsid w:val="000B1BA6"/>
    <w:rPr>
      <w:lang w:eastAsia="en-US"/>
    </w:rPr>
  </w:style>
  <w:style w:type="paragraph" w:customStyle="1" w:styleId="CEAA8F5F93BD41999AEC79B06FDD2459">
    <w:name w:val="CEAA8F5F93BD41999AEC79B06FDD2459"/>
    <w:rsid w:val="000B1BA6"/>
    <w:rPr>
      <w:lang w:eastAsia="en-US"/>
    </w:rPr>
  </w:style>
  <w:style w:type="paragraph" w:customStyle="1" w:styleId="798AFDE7394B472B9385CD15E2B357D2">
    <w:name w:val="798AFDE7394B472B9385CD15E2B357D2"/>
    <w:rsid w:val="000B1BA6"/>
    <w:rPr>
      <w:lang w:eastAsia="en-US"/>
    </w:rPr>
  </w:style>
  <w:style w:type="paragraph" w:customStyle="1" w:styleId="F9C02791544947D7B3ED0EE185698AFA">
    <w:name w:val="F9C02791544947D7B3ED0EE185698AFA"/>
    <w:rsid w:val="000B1BA6"/>
    <w:rPr>
      <w:lang w:eastAsia="en-US"/>
    </w:rPr>
  </w:style>
  <w:style w:type="paragraph" w:customStyle="1" w:styleId="ED04EE05EFAC40C49928E34250E541B3">
    <w:name w:val="ED04EE05EFAC40C49928E34250E541B3"/>
    <w:rsid w:val="000B1BA6"/>
    <w:rPr>
      <w:lang w:eastAsia="en-US"/>
    </w:rPr>
  </w:style>
  <w:style w:type="paragraph" w:customStyle="1" w:styleId="D5CE32511C214712A2318DE118AEF003">
    <w:name w:val="D5CE32511C214712A2318DE118AEF003"/>
    <w:rsid w:val="000B1BA6"/>
    <w:rPr>
      <w:lang w:eastAsia="en-US"/>
    </w:rPr>
  </w:style>
  <w:style w:type="paragraph" w:customStyle="1" w:styleId="8452A7BB53D74DE68EF7E7B3282EE599">
    <w:name w:val="8452A7BB53D74DE68EF7E7B3282EE599"/>
    <w:rsid w:val="000B1BA6"/>
    <w:rPr>
      <w:lang w:eastAsia="en-US"/>
    </w:rPr>
  </w:style>
  <w:style w:type="paragraph" w:customStyle="1" w:styleId="E7ADAA6335BB492F8916DBFBD665EBAE">
    <w:name w:val="E7ADAA6335BB492F8916DBFBD665EBAE"/>
    <w:rsid w:val="000B1BA6"/>
    <w:rPr>
      <w:lang w:eastAsia="en-US"/>
    </w:rPr>
  </w:style>
  <w:style w:type="paragraph" w:customStyle="1" w:styleId="B72FFD101EFA44048CA4EFCC631369D4">
    <w:name w:val="B72FFD101EFA44048CA4EFCC631369D4"/>
    <w:rsid w:val="000B1BA6"/>
    <w:rPr>
      <w:lang w:eastAsia="en-US"/>
    </w:rPr>
  </w:style>
  <w:style w:type="paragraph" w:customStyle="1" w:styleId="C1423F246E694306AEDC8B0D3205B68C">
    <w:name w:val="C1423F246E694306AEDC8B0D3205B68C"/>
    <w:rsid w:val="000B1BA6"/>
    <w:rPr>
      <w:lang w:eastAsia="en-US"/>
    </w:rPr>
  </w:style>
  <w:style w:type="paragraph" w:customStyle="1" w:styleId="8171315608C748589C82376C489211BD">
    <w:name w:val="8171315608C748589C82376C489211BD"/>
    <w:rsid w:val="000B1BA6"/>
    <w:rPr>
      <w:lang w:eastAsia="en-US"/>
    </w:rPr>
  </w:style>
  <w:style w:type="paragraph" w:customStyle="1" w:styleId="FC247F25F2994FA98D9E89F99DAF2A33">
    <w:name w:val="FC247F25F2994FA98D9E89F99DAF2A33"/>
    <w:rsid w:val="000B1BA6"/>
    <w:rPr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jpeg"/></Relationships>
</file>

<file path=word/theme/theme1.xml><?xml version="1.0" encoding="utf-8"?>
<a:theme xmlns:a="http://schemas.openxmlformats.org/drawingml/2006/main" name="Mesh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Mesh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esh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D473F2-88E6-472D-8B39-3543FF8333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57BB14-7797-4CD6-B069-0F8B66E1A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 resume</Template>
  <TotalTime>82</TotalTime>
  <Pages>1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Kladis</dc:creator>
  <cp:keywords/>
  <dc:description/>
  <cp:lastModifiedBy>Phoenix</cp:lastModifiedBy>
  <cp:revision>28</cp:revision>
  <cp:lastPrinted>2020-06-25T23:17:00Z</cp:lastPrinted>
  <dcterms:created xsi:type="dcterms:W3CDTF">2016-04-30T18:24:00Z</dcterms:created>
  <dcterms:modified xsi:type="dcterms:W3CDTF">2020-06-25T23:17:00Z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TC034566219991</vt:lpwstr>
  </property>
</Properties>
</file>